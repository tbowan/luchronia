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7F3" w:rsidRDefault="008C583A" w:rsidP="00D721CD">
      <w:pPr>
        <w:ind w:left="2124" w:firstLine="70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CFB555" wp14:editId="366C55C5">
                <wp:simplePos x="0" y="0"/>
                <wp:positionH relativeFrom="column">
                  <wp:posOffset>112395</wp:posOffset>
                </wp:positionH>
                <wp:positionV relativeFrom="paragraph">
                  <wp:posOffset>8229600</wp:posOffset>
                </wp:positionV>
                <wp:extent cx="1715135" cy="328295"/>
                <wp:effectExtent l="0" t="0" r="0" b="0"/>
                <wp:wrapNone/>
                <wp:docPr id="64" name="Pentagon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135" cy="328295"/>
                        </a:xfrm>
                        <a:prstGeom prst="homePlate">
                          <a:avLst>
                            <a:gd name="adj" fmla="val 65966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48AB" w:rsidRPr="008C583A" w:rsidRDefault="0009489B" w:rsidP="00220991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alias w:val="Date de publication"/>
                                <w:tag w:val=""/>
                                <w:id w:val="-389808413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14-04-08T00:00:00Z"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6F48AB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08/04/2014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FB555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e 64" o:spid="_x0000_s1026" type="#_x0000_t15" style="position:absolute;left:0;text-align:left;margin-left:8.85pt;margin-top:9in;width:135.05pt;height:25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" adj="18873" fillcolor="#44546a [3215]" stroked="f" strokeweight="1pt">
                <v:textbox>
                  <w:txbxContent>
                    <w:p w:rsidR="006F48AB" w:rsidRPr="008C583A" w:rsidRDefault="006F48AB" w:rsidP="00220991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alias w:val="Date de publication"/>
                          <w:tag w:val=""/>
                          <w:id w:val="-389808413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4-04-08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rPr>
                              <w:color w:val="FFFFFF" w:themeColor="background1"/>
                              <w:sz w:val="32"/>
                              <w:szCs w:val="3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08/04/2014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F114B5" wp14:editId="5CB43174">
                <wp:simplePos x="0" y="0"/>
                <wp:positionH relativeFrom="column">
                  <wp:posOffset>119380</wp:posOffset>
                </wp:positionH>
                <wp:positionV relativeFrom="paragraph">
                  <wp:posOffset>7772400</wp:posOffset>
                </wp:positionV>
                <wp:extent cx="1715135" cy="348615"/>
                <wp:effectExtent l="0" t="0" r="0" b="0"/>
                <wp:wrapNone/>
                <wp:docPr id="65" name="Pentagon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135" cy="348615"/>
                        </a:xfrm>
                        <a:prstGeom prst="homePlate">
                          <a:avLst>
                            <a:gd name="adj" fmla="val 65966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48AB" w:rsidRPr="008C583A" w:rsidRDefault="0009489B" w:rsidP="00475B32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alias w:val="Auteur "/>
                                <w:tag w:val=""/>
                                <w:id w:val="5037135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F48AB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Thibaut Henin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114B5" id="Pentagone 65" o:spid="_x0000_s1027" type="#_x0000_t15" style="position:absolute;left:0;text-align:left;margin-left:9.4pt;margin-top:612pt;width:135.05pt;height:27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" adj="18704" fillcolor="#44546a [3215]" stroked="f" strokeweight="1pt">
                <v:textbox>
                  <w:txbxContent>
                    <w:p w:rsidR="006F48AB" w:rsidRPr="008C583A" w:rsidRDefault="006F48AB" w:rsidP="00475B32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alias w:val="Auteur "/>
                          <w:tag w:val=""/>
                          <w:id w:val="5037135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FFFFFF" w:themeColor="background1"/>
                              <w:sz w:val="32"/>
                              <w:szCs w:val="3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Thibaut Henin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475B3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CDA2D2" wp14:editId="70EC1DAA">
                <wp:simplePos x="0" y="0"/>
                <wp:positionH relativeFrom="column">
                  <wp:posOffset>1602105</wp:posOffset>
                </wp:positionH>
                <wp:positionV relativeFrom="paragraph">
                  <wp:posOffset>3774440</wp:posOffset>
                </wp:positionV>
                <wp:extent cx="3769995" cy="342900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99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AB" w:rsidRPr="008C583A" w:rsidRDefault="0009489B" w:rsidP="004C6165">
                            <w:pPr>
                              <w:jc w:val="right"/>
                              <w:rPr>
                                <w:color w:val="5B9BD5" w:themeColor="accen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color w:val="5B9BD5" w:themeColor="accent1"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alias w:val="Objet "/>
                                <w:tag w:val=""/>
                                <w:id w:val="147564627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F48AB">
                                  <w:rPr>
                                    <w:color w:val="5B9BD5" w:themeColor="accent1"/>
                                    <w:sz w:val="32"/>
                                    <w:szCs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Définition de la flore sur la Lune</w:t>
                                </w:r>
                              </w:sdtContent>
                            </w:sdt>
                          </w:p>
                          <w:p w:rsidR="006F48AB" w:rsidRDefault="006F48AB" w:rsidP="004C61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CDA2D2" id="Rectangle 58" o:spid="_x0000_s1028" style="position:absolute;left:0;text-align:left;margin-left:126.15pt;margin-top:297.2pt;width:296.85pt;height:2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" filled="f" stroked="f" strokeweight="1pt">
                <v:textbox>
                  <w:txbxContent>
                    <w:p w:rsidR="006F48AB" w:rsidRPr="008C583A" w:rsidRDefault="006F48AB" w:rsidP="004C6165">
                      <w:pPr>
                        <w:jc w:val="right"/>
                        <w:rPr>
                          <w:color w:val="5B9BD5" w:themeColor="accen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alias w:val="Objet "/>
                          <w:tag w:val=""/>
                          <w:id w:val="147564627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5B9BD5" w:themeColor="accent1"/>
                              <w:sz w:val="32"/>
                              <w:szCs w:val="3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Définition de la flore sur la Lune</w:t>
                          </w:r>
                        </w:sdtContent>
                      </w:sdt>
                    </w:p>
                    <w:p w:rsidR="006F48AB" w:rsidRDefault="006F48AB" w:rsidP="004C61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75B3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3AF89F" wp14:editId="4A60BAF6">
                <wp:simplePos x="0" y="0"/>
                <wp:positionH relativeFrom="column">
                  <wp:posOffset>1600200</wp:posOffset>
                </wp:positionH>
                <wp:positionV relativeFrom="paragraph">
                  <wp:posOffset>3086100</wp:posOffset>
                </wp:positionV>
                <wp:extent cx="3769360" cy="68580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36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B9BD5" w:themeColor="accent1"/>
                                <w:sz w:val="56"/>
                                <w:szCs w:val="7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alias w:val="Titre "/>
                              <w:tag w:val=""/>
                              <w:id w:val="-51808555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6F48AB" w:rsidRPr="008C583A" w:rsidRDefault="006F48AB" w:rsidP="002208D9">
                                <w:pPr>
                                  <w:pBdr>
                                    <w:top w:val="single" w:sz="18" w:space="1" w:color="44546A" w:themeColor="text2"/>
                                    <w:bottom w:val="single" w:sz="18" w:space="1" w:color="44546A" w:themeColor="text2"/>
                                  </w:pBdr>
                                  <w:jc w:val="center"/>
                                  <w:rPr>
                                    <w:color w:val="5B9BD5" w:themeColor="accent1"/>
                                    <w:sz w:val="56"/>
                                    <w:szCs w:val="7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56"/>
                                    <w:szCs w:val="7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Biomes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AF89F"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9" type="#_x0000_t202" style="position:absolute;left:0;text-align:left;margin-left:126pt;margin-top:243pt;width:296.8pt;height:5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" filled="f" stroked="f" strokeweight=".5pt">
                <v:textbox>
                  <w:txbxContent>
                    <w:sdt>
                      <w:sdtPr>
                        <w:rPr>
                          <w:color w:val="5B9BD5" w:themeColor="accent1"/>
                          <w:sz w:val="56"/>
                          <w:szCs w:val="7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alias w:val="Titre "/>
                        <w:tag w:val=""/>
                        <w:id w:val="-518085551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6F48AB" w:rsidRPr="008C583A" w:rsidRDefault="006F48AB" w:rsidP="002208D9">
                          <w:pPr>
                            <w:pBdr>
                              <w:top w:val="single" w:sz="18" w:space="1" w:color="44546A" w:themeColor="text2"/>
                              <w:bottom w:val="single" w:sz="18" w:space="1" w:color="44546A" w:themeColor="text2"/>
                            </w:pBdr>
                            <w:jc w:val="center"/>
                            <w:rPr>
                              <w:color w:val="5B9BD5" w:themeColor="accent1"/>
                              <w:sz w:val="56"/>
                              <w:szCs w:val="7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5B9BD5" w:themeColor="accent1"/>
                              <w:sz w:val="56"/>
                              <w:szCs w:val="7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Biomes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D721CD"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 wp14:anchorId="7BF148FA" wp14:editId="7289A850">
            <wp:simplePos x="0" y="0"/>
            <wp:positionH relativeFrom="column">
              <wp:posOffset>458114</wp:posOffset>
            </wp:positionH>
            <wp:positionV relativeFrom="paragraph">
              <wp:posOffset>802284</wp:posOffset>
            </wp:positionV>
            <wp:extent cx="572135" cy="974090"/>
            <wp:effectExtent l="0" t="0" r="0" b="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uanty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1C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260AEAE4" wp14:editId="0BE200FA">
                <wp:simplePos x="0" y="0"/>
                <wp:positionH relativeFrom="column">
                  <wp:posOffset>125095</wp:posOffset>
                </wp:positionH>
                <wp:positionV relativeFrom="paragraph">
                  <wp:posOffset>226847</wp:posOffset>
                </wp:positionV>
                <wp:extent cx="1715135" cy="348615"/>
                <wp:effectExtent l="0" t="0" r="0" b="0"/>
                <wp:wrapNone/>
                <wp:docPr id="59" name="Pentagon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135" cy="348615"/>
                        </a:xfrm>
                        <a:prstGeom prst="homePlate">
                          <a:avLst>
                            <a:gd name="adj" fmla="val 65966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alias w:val="Société"/>
                              <w:tag w:val=""/>
                              <w:id w:val="-99865458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6F48AB" w:rsidRPr="008C583A" w:rsidRDefault="006F48AB" w:rsidP="00A8185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8C583A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Quantyl</w:t>
                                </w:r>
                                <w:proofErr w:type="spellEnd"/>
                                <w:r w:rsidRPr="008C583A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SARL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AEAE4" id="Pentagone 59" o:spid="_x0000_s1030" type="#_x0000_t15" style="position:absolute;left:0;text-align:left;margin-left:9.85pt;margin-top:17.85pt;width:135.05pt;height:27.4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" adj="18704" fillcolor="#44546a [3215]" stroked="f" strokeweight="1pt">
                <v:textbox>
                  <w:txbxContent>
                    <w:sdt>
                      <w:sdtPr>
                        <w:rPr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alias w:val="Société"/>
                        <w:tag w:val=""/>
                        <w:id w:val="-998654588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Content>
                        <w:p w:rsidR="006F48AB" w:rsidRPr="008C583A" w:rsidRDefault="006F48AB" w:rsidP="00A81853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  <w:szCs w:val="3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8C583A">
                            <w:rPr>
                              <w:color w:val="FFFFFF" w:themeColor="background1"/>
                              <w:sz w:val="32"/>
                              <w:szCs w:val="3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Quantyl SARL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84775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4C299E" wp14:editId="1CE59873">
                <wp:simplePos x="0" y="0"/>
                <wp:positionH relativeFrom="column">
                  <wp:posOffset>1964690</wp:posOffset>
                </wp:positionH>
                <wp:positionV relativeFrom="paragraph">
                  <wp:posOffset>5025346</wp:posOffset>
                </wp:positionV>
                <wp:extent cx="3071495" cy="1367155"/>
                <wp:effectExtent l="0" t="0" r="14605" b="23495"/>
                <wp:wrapNone/>
                <wp:docPr id="60" name="Rogner un rectangle à un seul coi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495" cy="1367155"/>
                        </a:xfrm>
                        <a:prstGeom prst="snip1Rect">
                          <a:avLst>
                            <a:gd name="adj" fmla="val 8112"/>
                          </a:avLst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AB" w:rsidRPr="008C583A" w:rsidRDefault="006F48AB" w:rsidP="002208D9">
                            <w:pPr>
                              <w:pBdr>
                                <w:bottom w:val="single" w:sz="18" w:space="1" w:color="44546A" w:themeColor="text2"/>
                              </w:pBdr>
                              <w:rPr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C583A">
                              <w:rPr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Résumé :</w:t>
                            </w:r>
                          </w:p>
                          <w:p w:rsidR="006F48AB" w:rsidRPr="008C583A" w:rsidRDefault="0009489B" w:rsidP="00A81853">
                            <w:pPr>
                              <w:rPr>
                                <w:i/>
                                <w:color w:val="5B9BD5" w:themeColor="accen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i/>
                                  <w:color w:val="5B9BD5" w:themeColor="accen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alias w:val="Résumé"/>
                                <w:tag w:val=""/>
                                <w:id w:val="1578252185"/>
                                <w:dataBinding w:prefixMappings="xmlns:ns0='http://schemas.microsoft.com/office/2006/coverPageProps' 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F48AB">
                                  <w:rPr>
                                    <w:i/>
                                    <w:color w:val="5B9BD5" w:themeColor="accen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Ce document donne la liste des biomes et des éléments de flore de </w:t>
                                </w:r>
                                <w:proofErr w:type="spellStart"/>
                                <w:r w:rsidR="006F48AB">
                                  <w:rPr>
                                    <w:i/>
                                    <w:color w:val="5B9BD5" w:themeColor="accen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Luchronia</w:t>
                                </w:r>
                                <w:proofErr w:type="spellEnd"/>
                                <w:r w:rsidR="006F48AB">
                                  <w:rPr>
                                    <w:i/>
                                    <w:color w:val="5B9BD5" w:themeColor="accent1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.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C299E" id="Rogner un rectangle à un seul coin 60" o:spid="_x0000_s1031" style="position:absolute;left:0;text-align:left;margin-left:154.7pt;margin-top:395.7pt;width:241.85pt;height:10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071495,13671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" adj="-11796480,,5400" path="m,l2960591,r110904,110904l3071495,1367155,,1367155,,xe" fillcolor="#e7e6e6 [3214]" strokecolor="#44546a [3215]" strokeweight="1pt">
                <v:stroke joinstyle="miter"/>
                <v:formulas/>
                <v:path arrowok="t" o:connecttype="custom" o:connectlocs="0,0;2960591,0;3071495,110904;3071495,1367155;0,1367155;0,0" o:connectangles="0,0,0,0,0,0" textboxrect="0,0,3071495,1367155"/>
                <v:textbox>
                  <w:txbxContent>
                    <w:p w:rsidR="006F48AB" w:rsidRPr="008C583A" w:rsidRDefault="006F48AB" w:rsidP="002208D9">
                      <w:pPr>
                        <w:pBdr>
                          <w:bottom w:val="single" w:sz="18" w:space="1" w:color="44546A" w:themeColor="text2"/>
                        </w:pBdr>
                        <w:rPr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C583A">
                        <w:rPr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Résumé :</w:t>
                      </w:r>
                    </w:p>
                    <w:p w:rsidR="006F48AB" w:rsidRPr="008C583A" w:rsidRDefault="006F48AB" w:rsidP="00A81853">
                      <w:pPr>
                        <w:rPr>
                          <w:i/>
                          <w:color w:val="5B9BD5" w:themeColor="accen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sdt>
                        <w:sdtPr>
                          <w:rPr>
                            <w:i/>
                            <w:color w:val="5B9BD5" w:themeColor="accen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alias w:val="Résumé"/>
                          <w:tag w:val=""/>
                          <w:id w:val="1578252185"/>
                          <w:dataBinding w:prefixMappings="xmlns:ns0='http://schemas.microsoft.com/office/2006/coverPageProps' " w:xpath="/ns0:CoverPageProperties[1]/ns0:Abstract[1]" w:storeItemID="{55AF091B-3C7A-41E3-B477-F2FDAA23CFDA}"/>
                          <w:text/>
                        </w:sdtPr>
                        <w:sdtContent>
                          <w:r>
                            <w:rPr>
                              <w:i/>
                              <w:color w:val="5B9BD5" w:themeColor="accent1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Ce document donne la liste des biomes et des éléments de flore de Luchronia.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84775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16259B" wp14:editId="7FAD7D20">
                <wp:simplePos x="0" y="0"/>
                <wp:positionH relativeFrom="column">
                  <wp:posOffset>1601470</wp:posOffset>
                </wp:positionH>
                <wp:positionV relativeFrom="paragraph">
                  <wp:posOffset>2626360</wp:posOffset>
                </wp:positionV>
                <wp:extent cx="3769360" cy="454998"/>
                <wp:effectExtent l="0" t="0" r="0" b="25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360" cy="4549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B9BD5" w:themeColor="accent1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alias w:val="Catégorie "/>
                              <w:tag w:val=""/>
                              <w:id w:val="-1402286045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:rsidR="006F48AB" w:rsidRPr="008C583A" w:rsidRDefault="006F48AB" w:rsidP="004C6165">
                                <w:pPr>
                                  <w:jc w:val="center"/>
                                  <w:rPr>
                                    <w:color w:val="5B9BD5" w:themeColor="accent1"/>
                                    <w:sz w:val="40"/>
                                    <w:szCs w:val="4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770B66">
                                  <w:rPr>
                                    <w:color w:val="5B9BD5" w:themeColor="accent1"/>
                                    <w:sz w:val="40"/>
                                    <w:szCs w:val="4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Luchronia</w:t>
                                </w:r>
                                <w:proofErr w:type="spellEnd"/>
                                <w:r w:rsidRPr="00770B66">
                                  <w:rPr>
                                    <w:color w:val="5B9BD5" w:themeColor="accent1"/>
                                    <w:sz w:val="40"/>
                                    <w:szCs w:val="4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- Conception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6259B" id="Rectangle 56" o:spid="_x0000_s1032" style="position:absolute;left:0;text-align:left;margin-left:126.1pt;margin-top:206.8pt;width:296.8pt;height:3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" filled="f" stroked="f" strokeweight="1pt">
                <v:textbox>
                  <w:txbxContent>
                    <w:sdt>
                      <w:sdtPr>
                        <w:rPr>
                          <w:color w:val="5B9BD5" w:themeColor="accent1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alias w:val="Catégorie "/>
                        <w:tag w:val=""/>
                        <w:id w:val="-1402286045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:rsidR="006F48AB" w:rsidRPr="008C583A" w:rsidRDefault="006F48AB" w:rsidP="004C6165">
                          <w:pPr>
                            <w:jc w:val="center"/>
                            <w:rPr>
                              <w:color w:val="5B9BD5" w:themeColor="accent1"/>
                              <w:sz w:val="40"/>
                              <w:szCs w:val="4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770B66">
                            <w:rPr>
                              <w:color w:val="5B9BD5" w:themeColor="accent1"/>
                              <w:sz w:val="40"/>
                              <w:szCs w:val="4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Luchronia - Conception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84775E" w:rsidRPr="008C583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6" behindDoc="0" locked="0" layoutInCell="1" allowOverlap="1" wp14:anchorId="3DA64251" wp14:editId="2E4AE37C">
                <wp:simplePos x="0" y="0"/>
                <wp:positionH relativeFrom="column">
                  <wp:posOffset>228601</wp:posOffset>
                </wp:positionH>
                <wp:positionV relativeFrom="paragraph">
                  <wp:posOffset>0</wp:posOffset>
                </wp:positionV>
                <wp:extent cx="1143000" cy="880110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8011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3BA5B" id="Rectangle 63" o:spid="_x0000_s1026" style="position:absolute;margin-left:18pt;margin-top:0;width:90pt;height:693pt;z-index:251660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" fillcolor="#d5dce4 [671]" stroked="f" strokeweight="1pt"/>
            </w:pict>
          </mc:Fallback>
        </mc:AlternateContent>
      </w:r>
      <w:r w:rsidR="00220991" w:rsidRPr="008C583A">
        <w:rPr>
          <w:noProof/>
          <w:color w:val="44546A" w:themeColor="text2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0425F" wp14:editId="348EF980">
                <wp:simplePos x="0" y="0"/>
                <wp:positionH relativeFrom="column">
                  <wp:posOffset>5316</wp:posOffset>
                </wp:positionH>
                <wp:positionV relativeFrom="paragraph">
                  <wp:posOffset>0</wp:posOffset>
                </wp:positionV>
                <wp:extent cx="223284" cy="8801100"/>
                <wp:effectExtent l="0" t="0" r="5715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84" cy="88011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AB695" id="Rectangle 48" o:spid="_x0000_s1026" style="position:absolute;margin-left:.4pt;margin-top:0;width:17.6pt;height:69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" fillcolor="#44546a [3215]" stroked="f" strokeweight="1pt"/>
            </w:pict>
          </mc:Fallback>
        </mc:AlternateContent>
      </w:r>
      <w:r w:rsidR="002137F3">
        <w:br w:type="page"/>
      </w:r>
    </w:p>
    <w:p w:rsidR="00220991" w:rsidRDefault="00323E63" w:rsidP="00220991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233916</wp:posOffset>
                </wp:positionH>
                <wp:positionV relativeFrom="paragraph">
                  <wp:posOffset>6847368</wp:posOffset>
                </wp:positionV>
                <wp:extent cx="5025788" cy="1837646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788" cy="18376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48AB" w:rsidRPr="008C583A" w:rsidRDefault="006F48AB" w:rsidP="002208D9">
                            <w:pPr>
                              <w:pBdr>
                                <w:bottom w:val="single" w:sz="8" w:space="1" w:color="44546A" w:themeColor="text2"/>
                              </w:pBdr>
                              <w:rPr>
                                <w:color w:val="5B9BD5" w:themeColor="accent1"/>
                                <w:sz w:val="40"/>
                                <w:szCs w:val="40"/>
                              </w:rPr>
                            </w:pPr>
                            <w:r w:rsidRPr="008C583A">
                              <w:rPr>
                                <w:color w:val="5B9BD5" w:themeColor="accent1"/>
                                <w:sz w:val="40"/>
                                <w:szCs w:val="40"/>
                              </w:rPr>
                              <w:t>Mentions légales :</w:t>
                            </w:r>
                          </w:p>
                          <w:p w:rsidR="006F48AB" w:rsidRPr="008C583A" w:rsidRDefault="006F48AB" w:rsidP="0084775E">
                            <w:pPr>
                              <w:pStyle w:val="Sansinterligne"/>
                              <w:ind w:left="1134" w:right="136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8C583A">
                              <w:rPr>
                                <w:color w:val="000000" w:themeColor="text1"/>
                              </w:rPr>
                              <w:t>Quantyl</w:t>
                            </w:r>
                            <w:proofErr w:type="spellEnd"/>
                            <w:r w:rsidRPr="008C583A">
                              <w:rPr>
                                <w:color w:val="000000" w:themeColor="text1"/>
                              </w:rPr>
                              <w:t xml:space="preserve"> SARL</w:t>
                            </w:r>
                          </w:p>
                          <w:p w:rsidR="006F48AB" w:rsidRPr="008C583A" w:rsidRDefault="006F48AB" w:rsidP="002208D9">
                            <w:pPr>
                              <w:pStyle w:val="Sansinterligne"/>
                              <w:pBdr>
                                <w:top w:val="single" w:sz="8" w:space="1" w:color="44546A" w:themeColor="text2"/>
                                <w:bottom w:val="single" w:sz="8" w:space="1" w:color="44546A" w:themeColor="text2"/>
                              </w:pBdr>
                              <w:ind w:left="1134" w:right="1365"/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8C583A">
                              <w:rPr>
                                <w:b/>
                                <w:color w:val="5B9BD5" w:themeColor="accent1"/>
                              </w:rPr>
                              <w:t>Siège social :</w:t>
                            </w:r>
                          </w:p>
                          <w:p w:rsidR="006F48AB" w:rsidRPr="008C583A" w:rsidRDefault="006F48AB" w:rsidP="002208D9">
                            <w:pPr>
                              <w:pStyle w:val="Sansinterligne"/>
                              <w:pBdr>
                                <w:top w:val="single" w:sz="8" w:space="1" w:color="44546A" w:themeColor="text2"/>
                                <w:bottom w:val="single" w:sz="8" w:space="1" w:color="44546A" w:themeColor="text2"/>
                              </w:pBdr>
                              <w:ind w:left="1134" w:right="136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583A">
                              <w:rPr>
                                <w:color w:val="000000" w:themeColor="text1"/>
                              </w:rPr>
                              <w:t xml:space="preserve">8 </w:t>
                            </w:r>
                            <w:proofErr w:type="gramStart"/>
                            <w:r w:rsidRPr="008C583A">
                              <w:rPr>
                                <w:color w:val="000000" w:themeColor="text1"/>
                              </w:rPr>
                              <w:t>avenue</w:t>
                            </w:r>
                            <w:proofErr w:type="gramEnd"/>
                            <w:r w:rsidRPr="008C583A">
                              <w:rPr>
                                <w:color w:val="000000" w:themeColor="text1"/>
                              </w:rPr>
                              <w:t xml:space="preserve"> du maquis,</w:t>
                            </w:r>
                          </w:p>
                          <w:p w:rsidR="006F48AB" w:rsidRPr="008C583A" w:rsidRDefault="006F48AB" w:rsidP="002208D9">
                            <w:pPr>
                              <w:pStyle w:val="Sansinterligne"/>
                              <w:pBdr>
                                <w:top w:val="single" w:sz="8" w:space="1" w:color="44546A" w:themeColor="text2"/>
                                <w:bottom w:val="single" w:sz="8" w:space="1" w:color="44546A" w:themeColor="text2"/>
                              </w:pBdr>
                              <w:ind w:left="1134" w:right="136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583A">
                              <w:rPr>
                                <w:color w:val="000000" w:themeColor="text1"/>
                              </w:rPr>
                              <w:t>26100 Romans sur Isère</w:t>
                            </w:r>
                          </w:p>
                          <w:p w:rsidR="006F48AB" w:rsidRPr="008C583A" w:rsidRDefault="006F48AB" w:rsidP="0084775E">
                            <w:pPr>
                              <w:pStyle w:val="Sansinterligne"/>
                              <w:ind w:left="1134" w:right="1365"/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8C583A">
                              <w:rPr>
                                <w:b/>
                                <w:color w:val="5B9BD5" w:themeColor="accent1"/>
                              </w:rPr>
                              <w:t>SIREN :</w:t>
                            </w:r>
                          </w:p>
                          <w:p w:rsidR="006F48AB" w:rsidRPr="008C583A" w:rsidRDefault="006F48AB" w:rsidP="0084775E">
                            <w:pPr>
                              <w:pStyle w:val="Sansinterligne"/>
                              <w:ind w:left="1134" w:right="136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583A">
                              <w:rPr>
                                <w:color w:val="000000" w:themeColor="text1"/>
                              </w:rPr>
                              <w:t>797 581 683</w:t>
                            </w:r>
                          </w:p>
                          <w:p w:rsidR="006F48AB" w:rsidRPr="008C583A" w:rsidRDefault="006F48AB" w:rsidP="0084775E">
                            <w:pPr>
                              <w:pStyle w:val="Sansinterligne"/>
                              <w:ind w:left="1134" w:right="1365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583A">
                              <w:rPr>
                                <w:color w:val="000000" w:themeColor="text1"/>
                              </w:rPr>
                              <w:t>RCS de Romans sur Isère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33" style="position:absolute;margin-left:18.4pt;margin-top:539.15pt;width:395.75pt;height:144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" filled="f" stroked="f" strokeweight="1pt">
                <v:textbox>
                  <w:txbxContent>
                    <w:p w:rsidR="006F48AB" w:rsidRPr="008C583A" w:rsidRDefault="006F48AB" w:rsidP="002208D9">
                      <w:pPr>
                        <w:pBdr>
                          <w:bottom w:val="single" w:sz="8" w:space="1" w:color="44546A" w:themeColor="text2"/>
                        </w:pBdr>
                        <w:rPr>
                          <w:color w:val="5B9BD5" w:themeColor="accent1"/>
                          <w:sz w:val="40"/>
                          <w:szCs w:val="40"/>
                        </w:rPr>
                      </w:pPr>
                      <w:r w:rsidRPr="008C583A">
                        <w:rPr>
                          <w:color w:val="5B9BD5" w:themeColor="accent1"/>
                          <w:sz w:val="40"/>
                          <w:szCs w:val="40"/>
                        </w:rPr>
                        <w:t>Mentions légales :</w:t>
                      </w:r>
                    </w:p>
                    <w:p w:rsidR="006F48AB" w:rsidRPr="008C583A" w:rsidRDefault="006F48AB" w:rsidP="0084775E">
                      <w:pPr>
                        <w:pStyle w:val="Sansinterligne"/>
                        <w:ind w:left="1134" w:right="1365"/>
                        <w:jc w:val="center"/>
                        <w:rPr>
                          <w:color w:val="000000" w:themeColor="text1"/>
                        </w:rPr>
                      </w:pPr>
                      <w:r w:rsidRPr="008C583A">
                        <w:rPr>
                          <w:color w:val="000000" w:themeColor="text1"/>
                        </w:rPr>
                        <w:t>Quantyl SARL</w:t>
                      </w:r>
                    </w:p>
                    <w:p w:rsidR="006F48AB" w:rsidRPr="008C583A" w:rsidRDefault="006F48AB" w:rsidP="002208D9">
                      <w:pPr>
                        <w:pStyle w:val="Sansinterligne"/>
                        <w:pBdr>
                          <w:top w:val="single" w:sz="8" w:space="1" w:color="44546A" w:themeColor="text2"/>
                          <w:bottom w:val="single" w:sz="8" w:space="1" w:color="44546A" w:themeColor="text2"/>
                        </w:pBdr>
                        <w:ind w:left="1134" w:right="1365"/>
                        <w:rPr>
                          <w:b/>
                          <w:color w:val="5B9BD5" w:themeColor="accent1"/>
                        </w:rPr>
                      </w:pPr>
                      <w:r w:rsidRPr="008C583A">
                        <w:rPr>
                          <w:b/>
                          <w:color w:val="5B9BD5" w:themeColor="accent1"/>
                        </w:rPr>
                        <w:t>Siège social :</w:t>
                      </w:r>
                    </w:p>
                    <w:p w:rsidR="006F48AB" w:rsidRPr="008C583A" w:rsidRDefault="006F48AB" w:rsidP="002208D9">
                      <w:pPr>
                        <w:pStyle w:val="Sansinterligne"/>
                        <w:pBdr>
                          <w:top w:val="single" w:sz="8" w:space="1" w:color="44546A" w:themeColor="text2"/>
                          <w:bottom w:val="single" w:sz="8" w:space="1" w:color="44546A" w:themeColor="text2"/>
                        </w:pBdr>
                        <w:ind w:left="1134" w:right="1365"/>
                        <w:jc w:val="center"/>
                        <w:rPr>
                          <w:color w:val="000000" w:themeColor="text1"/>
                        </w:rPr>
                      </w:pPr>
                      <w:r w:rsidRPr="008C583A">
                        <w:rPr>
                          <w:color w:val="000000" w:themeColor="text1"/>
                        </w:rPr>
                        <w:t>8 avenue du maquis,</w:t>
                      </w:r>
                    </w:p>
                    <w:p w:rsidR="006F48AB" w:rsidRPr="008C583A" w:rsidRDefault="006F48AB" w:rsidP="002208D9">
                      <w:pPr>
                        <w:pStyle w:val="Sansinterligne"/>
                        <w:pBdr>
                          <w:top w:val="single" w:sz="8" w:space="1" w:color="44546A" w:themeColor="text2"/>
                          <w:bottom w:val="single" w:sz="8" w:space="1" w:color="44546A" w:themeColor="text2"/>
                        </w:pBdr>
                        <w:ind w:left="1134" w:right="1365"/>
                        <w:jc w:val="center"/>
                        <w:rPr>
                          <w:color w:val="000000" w:themeColor="text1"/>
                        </w:rPr>
                      </w:pPr>
                      <w:r w:rsidRPr="008C583A">
                        <w:rPr>
                          <w:color w:val="000000" w:themeColor="text1"/>
                        </w:rPr>
                        <w:t>26100 Romans sur Isère</w:t>
                      </w:r>
                    </w:p>
                    <w:p w:rsidR="006F48AB" w:rsidRPr="008C583A" w:rsidRDefault="006F48AB" w:rsidP="0084775E">
                      <w:pPr>
                        <w:pStyle w:val="Sansinterligne"/>
                        <w:ind w:left="1134" w:right="1365"/>
                        <w:rPr>
                          <w:b/>
                          <w:color w:val="5B9BD5" w:themeColor="accent1"/>
                        </w:rPr>
                      </w:pPr>
                      <w:r w:rsidRPr="008C583A">
                        <w:rPr>
                          <w:b/>
                          <w:color w:val="5B9BD5" w:themeColor="accent1"/>
                        </w:rPr>
                        <w:t>SIREN :</w:t>
                      </w:r>
                    </w:p>
                    <w:p w:rsidR="006F48AB" w:rsidRPr="008C583A" w:rsidRDefault="006F48AB" w:rsidP="0084775E">
                      <w:pPr>
                        <w:pStyle w:val="Sansinterligne"/>
                        <w:ind w:left="1134" w:right="1365"/>
                        <w:jc w:val="center"/>
                        <w:rPr>
                          <w:color w:val="000000" w:themeColor="text1"/>
                        </w:rPr>
                      </w:pPr>
                      <w:r w:rsidRPr="008C583A">
                        <w:rPr>
                          <w:color w:val="000000" w:themeColor="text1"/>
                        </w:rPr>
                        <w:t>797 581 683</w:t>
                      </w:r>
                    </w:p>
                    <w:p w:rsidR="006F48AB" w:rsidRPr="008C583A" w:rsidRDefault="006F48AB" w:rsidP="0084775E">
                      <w:pPr>
                        <w:pStyle w:val="Sansinterligne"/>
                        <w:ind w:left="1134" w:right="1365"/>
                        <w:jc w:val="center"/>
                        <w:rPr>
                          <w:color w:val="000000" w:themeColor="text1"/>
                        </w:rPr>
                      </w:pPr>
                      <w:r w:rsidRPr="008C583A">
                        <w:rPr>
                          <w:color w:val="000000" w:themeColor="text1"/>
                        </w:rPr>
                        <w:t>RCS de Romans sur Isère</w:t>
                      </w:r>
                    </w:p>
                  </w:txbxContent>
                </v:textbox>
              </v:rect>
            </w:pict>
          </mc:Fallback>
        </mc:AlternateContent>
      </w:r>
    </w:p>
    <w:p w:rsidR="00220991" w:rsidRDefault="00220991" w:rsidP="00F129F1">
      <w:pPr>
        <w:sectPr w:rsidR="00220991" w:rsidSect="00A81853">
          <w:pgSz w:w="11906" w:h="16838"/>
          <w:pgMar w:top="1440" w:right="1440" w:bottom="1440" w:left="1800" w:header="708" w:footer="708" w:gutter="0"/>
          <w:cols w:space="708"/>
          <w:docGrid w:linePitch="360"/>
        </w:sectPr>
      </w:pPr>
    </w:p>
    <w:p w:rsidR="00AD4CFA" w:rsidRPr="002208D9" w:rsidRDefault="00AD4CFA" w:rsidP="002208D9">
      <w:pPr>
        <w:pStyle w:val="Titre1"/>
      </w:pPr>
      <w:bookmarkStart w:id="0" w:name="_Toc384654889"/>
      <w:bookmarkStart w:id="1" w:name="_Toc384655490"/>
      <w:bookmarkStart w:id="2" w:name="_Toc384655642"/>
      <w:bookmarkStart w:id="3" w:name="_Toc384738121"/>
      <w:bookmarkStart w:id="4" w:name="_Toc384654674"/>
      <w:r w:rsidRPr="002208D9">
        <w:lastRenderedPageBreak/>
        <w:t>Sommaire</w:t>
      </w:r>
      <w:bookmarkEnd w:id="0"/>
      <w:bookmarkEnd w:id="1"/>
      <w:bookmarkEnd w:id="2"/>
      <w:bookmarkEnd w:id="3"/>
    </w:p>
    <w:p w:rsidR="00E12DF2" w:rsidRDefault="00220991">
      <w:pPr>
        <w:pStyle w:val="TM1"/>
        <w:tabs>
          <w:tab w:val="left" w:pos="390"/>
          <w:tab w:val="right" w:pos="9062"/>
        </w:tabs>
        <w:rPr>
          <w:rFonts w:eastAsiaTheme="minorEastAsia"/>
          <w:b w:val="0"/>
          <w:bCs w:val="0"/>
          <w:caps w:val="0"/>
          <w:noProof/>
          <w:u w:val="none"/>
          <w:lang w:eastAsia="fr-FR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384738121" w:history="1">
        <w:r w:rsidR="00E12DF2" w:rsidRPr="00AE13FC">
          <w:rPr>
            <w:rStyle w:val="Lienhypertexte"/>
            <w:noProof/>
          </w:rPr>
          <w:t>1.</w:t>
        </w:r>
        <w:r w:rsidR="00E12DF2">
          <w:rPr>
            <w:rFonts w:eastAsiaTheme="minorEastAsia"/>
            <w:b w:val="0"/>
            <w:bCs w:val="0"/>
            <w:caps w:val="0"/>
            <w:noProof/>
            <w:u w:val="none"/>
            <w:lang w:eastAsia="fr-FR"/>
          </w:rPr>
          <w:tab/>
        </w:r>
        <w:r w:rsidR="00E12DF2" w:rsidRPr="00AE13FC">
          <w:rPr>
            <w:rStyle w:val="Lienhypertexte"/>
            <w:noProof/>
          </w:rPr>
          <w:t>Sommaire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_Toc384738121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3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1"/>
        <w:tabs>
          <w:tab w:val="left" w:pos="390"/>
          <w:tab w:val="right" w:pos="9062"/>
        </w:tabs>
        <w:rPr>
          <w:rFonts w:eastAsiaTheme="minorEastAsia"/>
          <w:b w:val="0"/>
          <w:bCs w:val="0"/>
          <w:caps w:val="0"/>
          <w:noProof/>
          <w:u w:val="none"/>
          <w:lang w:eastAsia="fr-FR"/>
        </w:rPr>
      </w:pPr>
      <w:hyperlink w:anchor="_Toc384738122" w:history="1">
        <w:r w:rsidR="00E12DF2" w:rsidRPr="00AE13FC">
          <w:rPr>
            <w:rStyle w:val="Lienhypertexte"/>
            <w:noProof/>
          </w:rPr>
          <w:t>2.</w:t>
        </w:r>
        <w:r w:rsidR="00E12DF2">
          <w:rPr>
            <w:rFonts w:eastAsiaTheme="minorEastAsia"/>
            <w:b w:val="0"/>
            <w:bCs w:val="0"/>
            <w:caps w:val="0"/>
            <w:noProof/>
            <w:u w:val="none"/>
            <w:lang w:eastAsia="fr-FR"/>
          </w:rPr>
          <w:tab/>
        </w:r>
        <w:r w:rsidR="00E12DF2" w:rsidRPr="00AE13FC">
          <w:rPr>
            <w:rStyle w:val="Lienhypertexte"/>
            <w:noProof/>
          </w:rPr>
          <w:t>Biomes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_Toc384738122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4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2"/>
        <w:tabs>
          <w:tab w:val="left" w:pos="502"/>
          <w:tab w:val="right" w:pos="9062"/>
        </w:tabs>
        <w:rPr>
          <w:rFonts w:eastAsiaTheme="minorEastAsia"/>
          <w:b w:val="0"/>
          <w:bCs w:val="0"/>
          <w:smallCaps w:val="0"/>
          <w:noProof/>
          <w:lang w:eastAsia="fr-FR"/>
        </w:rPr>
      </w:pPr>
      <w:hyperlink w:anchor="_Toc384738123" w:history="1">
        <w:r w:rsidR="00E12DF2" w:rsidRPr="00AE13FC">
          <w:rPr>
            <w:rStyle w:val="Lienhypertexte"/>
            <w:noProof/>
          </w:rPr>
          <w:t>2.1</w:t>
        </w:r>
        <w:r w:rsidR="00E12DF2">
          <w:rPr>
            <w:rFonts w:eastAsiaTheme="minorEastAsia"/>
            <w:b w:val="0"/>
            <w:bCs w:val="0"/>
            <w:smallCaps w:val="0"/>
            <w:noProof/>
            <w:lang w:eastAsia="fr-FR"/>
          </w:rPr>
          <w:tab/>
        </w:r>
        <w:r w:rsidR="00E12DF2" w:rsidRPr="00AE13FC">
          <w:rPr>
            <w:rStyle w:val="Lienhypertexte"/>
            <w:noProof/>
          </w:rPr>
          <w:t>Code couleurs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_Toc384738123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4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2"/>
        <w:tabs>
          <w:tab w:val="left" w:pos="502"/>
          <w:tab w:val="right" w:pos="9062"/>
        </w:tabs>
        <w:rPr>
          <w:rFonts w:eastAsiaTheme="minorEastAsia"/>
          <w:b w:val="0"/>
          <w:bCs w:val="0"/>
          <w:smallCaps w:val="0"/>
          <w:noProof/>
          <w:lang w:eastAsia="fr-FR"/>
        </w:rPr>
      </w:pPr>
      <w:hyperlink w:anchor="_Toc384738124" w:history="1">
        <w:r w:rsidR="00E12DF2" w:rsidRPr="00AE13FC">
          <w:rPr>
            <w:rStyle w:val="Lienhypertexte"/>
            <w:noProof/>
          </w:rPr>
          <w:t>2.2</w:t>
        </w:r>
        <w:r w:rsidR="00E12DF2">
          <w:rPr>
            <w:rFonts w:eastAsiaTheme="minorEastAsia"/>
            <w:b w:val="0"/>
            <w:bCs w:val="0"/>
            <w:smallCaps w:val="0"/>
            <w:noProof/>
            <w:lang w:eastAsia="fr-FR"/>
          </w:rPr>
          <w:tab/>
        </w:r>
        <w:r w:rsidR="00E12DF2" w:rsidRPr="00AE13FC">
          <w:rPr>
            <w:rStyle w:val="Lienhypertexte"/>
            <w:noProof/>
          </w:rPr>
          <w:t>Répartition de la flore dans les biomes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_Toc384738124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5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1"/>
        <w:tabs>
          <w:tab w:val="left" w:pos="390"/>
          <w:tab w:val="right" w:pos="9062"/>
        </w:tabs>
        <w:rPr>
          <w:rFonts w:eastAsiaTheme="minorEastAsia"/>
          <w:b w:val="0"/>
          <w:bCs w:val="0"/>
          <w:caps w:val="0"/>
          <w:noProof/>
          <w:u w:val="none"/>
          <w:lang w:eastAsia="fr-FR"/>
        </w:rPr>
      </w:pPr>
      <w:hyperlink w:anchor="_Toc384738125" w:history="1">
        <w:r w:rsidR="00E12DF2" w:rsidRPr="00AE13FC">
          <w:rPr>
            <w:rStyle w:val="Lienhypertexte"/>
            <w:noProof/>
          </w:rPr>
          <w:t>3.</w:t>
        </w:r>
        <w:r w:rsidR="00E12DF2">
          <w:rPr>
            <w:rFonts w:eastAsiaTheme="minorEastAsia"/>
            <w:b w:val="0"/>
            <w:bCs w:val="0"/>
            <w:caps w:val="0"/>
            <w:noProof/>
            <w:u w:val="none"/>
            <w:lang w:eastAsia="fr-FR"/>
          </w:rPr>
          <w:tab/>
        </w:r>
        <w:r w:rsidR="00E12DF2" w:rsidRPr="00AE13FC">
          <w:rPr>
            <w:rStyle w:val="Lienhypertexte"/>
            <w:noProof/>
          </w:rPr>
          <w:t>Végétation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_Toc384738125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8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2"/>
        <w:tabs>
          <w:tab w:val="left" w:pos="502"/>
          <w:tab w:val="right" w:pos="9062"/>
        </w:tabs>
        <w:rPr>
          <w:rFonts w:eastAsiaTheme="minorEastAsia"/>
          <w:b w:val="0"/>
          <w:bCs w:val="0"/>
          <w:smallCaps w:val="0"/>
          <w:noProof/>
          <w:lang w:eastAsia="fr-FR"/>
        </w:rPr>
      </w:pPr>
      <w:hyperlink w:anchor="_Toc384738126" w:history="1">
        <w:r w:rsidR="00E12DF2" w:rsidRPr="00AE13FC">
          <w:rPr>
            <w:rStyle w:val="Lienhypertexte"/>
            <w:noProof/>
          </w:rPr>
          <w:t>3.1</w:t>
        </w:r>
        <w:r w:rsidR="00E12DF2">
          <w:rPr>
            <w:rFonts w:eastAsiaTheme="minorEastAsia"/>
            <w:b w:val="0"/>
            <w:bCs w:val="0"/>
            <w:smallCaps w:val="0"/>
            <w:noProof/>
            <w:lang w:eastAsia="fr-FR"/>
          </w:rPr>
          <w:tab/>
        </w:r>
        <w:r w:rsidR="00E12DF2" w:rsidRPr="00AE13FC">
          <w:rPr>
            <w:rStyle w:val="Lienhypertexte"/>
            <w:noProof/>
          </w:rPr>
          <w:t>Fungarbo (ou Arbres Champignons)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_Toc384738126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8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2"/>
        <w:tabs>
          <w:tab w:val="left" w:pos="502"/>
          <w:tab w:val="right" w:pos="9062"/>
        </w:tabs>
        <w:rPr>
          <w:rFonts w:eastAsiaTheme="minorEastAsia"/>
          <w:b w:val="0"/>
          <w:bCs w:val="0"/>
          <w:smallCaps w:val="0"/>
          <w:noProof/>
          <w:lang w:eastAsia="fr-FR"/>
        </w:rPr>
      </w:pPr>
      <w:hyperlink w:anchor="_Toc384738127" w:history="1">
        <w:r w:rsidR="00E12DF2" w:rsidRPr="00AE13FC">
          <w:rPr>
            <w:rStyle w:val="Lienhypertexte"/>
            <w:noProof/>
          </w:rPr>
          <w:t>3.2</w:t>
        </w:r>
        <w:r w:rsidR="00E12DF2">
          <w:rPr>
            <w:rFonts w:eastAsiaTheme="minorEastAsia"/>
            <w:b w:val="0"/>
            <w:bCs w:val="0"/>
            <w:smallCaps w:val="0"/>
            <w:noProof/>
            <w:lang w:eastAsia="fr-FR"/>
          </w:rPr>
          <w:tab/>
        </w:r>
        <w:r w:rsidR="00E12DF2" w:rsidRPr="00AE13FC">
          <w:rPr>
            <w:rStyle w:val="Lienhypertexte"/>
            <w:noProof/>
          </w:rPr>
          <w:t>Herbacés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_Toc384738127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11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2"/>
        <w:tabs>
          <w:tab w:val="left" w:pos="502"/>
          <w:tab w:val="right" w:pos="9062"/>
        </w:tabs>
        <w:rPr>
          <w:rFonts w:eastAsiaTheme="minorEastAsia"/>
          <w:b w:val="0"/>
          <w:bCs w:val="0"/>
          <w:smallCaps w:val="0"/>
          <w:noProof/>
          <w:lang w:eastAsia="fr-FR"/>
        </w:rPr>
      </w:pPr>
      <w:hyperlink w:anchor="_Toc384738128" w:history="1">
        <w:r w:rsidR="00E12DF2" w:rsidRPr="00AE13FC">
          <w:rPr>
            <w:rStyle w:val="Lienhypertexte"/>
            <w:noProof/>
          </w:rPr>
          <w:t>3.3</w:t>
        </w:r>
        <w:r w:rsidR="00E12DF2">
          <w:rPr>
            <w:rFonts w:eastAsiaTheme="minorEastAsia"/>
            <w:b w:val="0"/>
            <w:bCs w:val="0"/>
            <w:smallCaps w:val="0"/>
            <w:noProof/>
            <w:lang w:eastAsia="fr-FR"/>
          </w:rPr>
          <w:tab/>
        </w:r>
        <w:r w:rsidR="00E12DF2" w:rsidRPr="00AE13FC">
          <w:rPr>
            <w:rStyle w:val="Lienhypertexte"/>
            <w:noProof/>
          </w:rPr>
          <w:t>Cryptogame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_Toc384738128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12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2"/>
        <w:tabs>
          <w:tab w:val="left" w:pos="502"/>
          <w:tab w:val="right" w:pos="9062"/>
        </w:tabs>
        <w:rPr>
          <w:rFonts w:eastAsiaTheme="minorEastAsia"/>
          <w:b w:val="0"/>
          <w:bCs w:val="0"/>
          <w:smallCaps w:val="0"/>
          <w:noProof/>
          <w:lang w:eastAsia="fr-FR"/>
        </w:rPr>
      </w:pPr>
      <w:hyperlink w:anchor="_Toc384738129" w:history="1">
        <w:r w:rsidR="00E12DF2" w:rsidRPr="00AE13FC">
          <w:rPr>
            <w:rStyle w:val="Lienhypertexte"/>
            <w:noProof/>
          </w:rPr>
          <w:t>3.4</w:t>
        </w:r>
        <w:r w:rsidR="00E12DF2">
          <w:rPr>
            <w:rFonts w:eastAsiaTheme="minorEastAsia"/>
            <w:b w:val="0"/>
            <w:bCs w:val="0"/>
            <w:smallCaps w:val="0"/>
            <w:noProof/>
            <w:lang w:eastAsia="fr-FR"/>
          </w:rPr>
          <w:tab/>
        </w:r>
        <w:r w:rsidR="00E12DF2" w:rsidRPr="00AE13FC">
          <w:rPr>
            <w:rStyle w:val="Lienhypertexte"/>
            <w:noProof/>
          </w:rPr>
          <w:t>Arbustes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_Toc384738129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12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2"/>
        <w:tabs>
          <w:tab w:val="left" w:pos="502"/>
          <w:tab w:val="right" w:pos="9062"/>
        </w:tabs>
        <w:rPr>
          <w:rFonts w:eastAsiaTheme="minorEastAsia"/>
          <w:b w:val="0"/>
          <w:bCs w:val="0"/>
          <w:smallCaps w:val="0"/>
          <w:noProof/>
          <w:lang w:eastAsia="fr-FR"/>
        </w:rPr>
      </w:pPr>
      <w:hyperlink w:anchor="_Toc384738130" w:history="1">
        <w:r w:rsidR="00E12DF2" w:rsidRPr="00AE13FC">
          <w:rPr>
            <w:rStyle w:val="Lienhypertexte"/>
            <w:noProof/>
          </w:rPr>
          <w:t>3.5</w:t>
        </w:r>
        <w:r w:rsidR="00E12DF2">
          <w:rPr>
            <w:rFonts w:eastAsiaTheme="minorEastAsia"/>
            <w:b w:val="0"/>
            <w:bCs w:val="0"/>
            <w:smallCaps w:val="0"/>
            <w:noProof/>
            <w:lang w:eastAsia="fr-FR"/>
          </w:rPr>
          <w:tab/>
        </w:r>
        <w:r w:rsidR="00E12DF2" w:rsidRPr="00AE13FC">
          <w:rPr>
            <w:rStyle w:val="Lienhypertexte"/>
            <w:noProof/>
          </w:rPr>
          <w:t>Légumineuses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_Toc384738130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14</w:t>
        </w:r>
        <w:r w:rsidR="00E12DF2">
          <w:rPr>
            <w:noProof/>
            <w:webHidden/>
          </w:rPr>
          <w:fldChar w:fldCharType="end"/>
        </w:r>
      </w:hyperlink>
    </w:p>
    <w:p w:rsidR="00E12DF2" w:rsidRDefault="0009489B">
      <w:pPr>
        <w:pStyle w:val="TM2"/>
        <w:tabs>
          <w:tab w:val="left" w:pos="502"/>
          <w:tab w:val="right" w:pos="9062"/>
        </w:tabs>
        <w:rPr>
          <w:rFonts w:eastAsiaTheme="minorEastAsia"/>
          <w:b w:val="0"/>
          <w:bCs w:val="0"/>
          <w:smallCaps w:val="0"/>
          <w:noProof/>
          <w:lang w:eastAsia="fr-FR"/>
        </w:rPr>
      </w:pPr>
      <w:hyperlink w:anchor="_Toc384738131" w:history="1">
        <w:r w:rsidR="00E12DF2" w:rsidRPr="00AE13FC">
          <w:rPr>
            <w:rStyle w:val="Lienhypertexte"/>
            <w:noProof/>
          </w:rPr>
          <w:t>3.6</w:t>
        </w:r>
        <w:r w:rsidR="00E12DF2">
          <w:rPr>
            <w:rFonts w:eastAsiaTheme="minorEastAsia"/>
            <w:b w:val="0"/>
            <w:bCs w:val="0"/>
            <w:smallCaps w:val="0"/>
            <w:noProof/>
            <w:lang w:eastAsia="fr-FR"/>
          </w:rPr>
          <w:tab/>
        </w:r>
        <w:r w:rsidR="00E12DF2" w:rsidRPr="00AE13FC">
          <w:rPr>
            <w:rStyle w:val="Lienhypertexte"/>
            <w:noProof/>
          </w:rPr>
          <w:t>Plantes grasses</w:t>
        </w:r>
        <w:r w:rsidR="00E12DF2">
          <w:rPr>
            <w:noProof/>
            <w:webHidden/>
          </w:rPr>
          <w:tab/>
        </w:r>
        <w:r w:rsidR="00E12DF2">
          <w:rPr>
            <w:noProof/>
            <w:webHidden/>
          </w:rPr>
          <w:fldChar w:fldCharType="begin"/>
        </w:r>
        <w:r w:rsidR="00E12DF2">
          <w:rPr>
            <w:noProof/>
            <w:webHidden/>
          </w:rPr>
          <w:instrText xml:space="preserve"> PAGEREF _Toc384738131 \h </w:instrText>
        </w:r>
        <w:r w:rsidR="00E12DF2">
          <w:rPr>
            <w:noProof/>
            <w:webHidden/>
          </w:rPr>
        </w:r>
        <w:r w:rsidR="00E12DF2">
          <w:rPr>
            <w:noProof/>
            <w:webHidden/>
          </w:rPr>
          <w:fldChar w:fldCharType="separate"/>
        </w:r>
        <w:r w:rsidR="00E12DF2">
          <w:rPr>
            <w:noProof/>
            <w:webHidden/>
          </w:rPr>
          <w:t>14</w:t>
        </w:r>
        <w:r w:rsidR="00E12DF2">
          <w:rPr>
            <w:noProof/>
            <w:webHidden/>
          </w:rPr>
          <w:fldChar w:fldCharType="end"/>
        </w:r>
      </w:hyperlink>
    </w:p>
    <w:p w:rsidR="00220991" w:rsidRPr="00220991" w:rsidRDefault="00220991" w:rsidP="00220991">
      <w:r>
        <w:fldChar w:fldCharType="end"/>
      </w:r>
    </w:p>
    <w:p w:rsidR="004529D2" w:rsidRDefault="004529D2" w:rsidP="004529D2">
      <w:pPr>
        <w:pStyle w:val="Titre1"/>
      </w:pPr>
      <w:bookmarkStart w:id="5" w:name="_Toc384738122"/>
      <w:bookmarkEnd w:id="4"/>
      <w:r w:rsidRPr="004529D2">
        <w:lastRenderedPageBreak/>
        <w:t>Biomes</w:t>
      </w:r>
      <w:bookmarkEnd w:id="5"/>
    </w:p>
    <w:p w:rsidR="004529D2" w:rsidRDefault="004529D2" w:rsidP="003E6586">
      <w:pPr>
        <w:pStyle w:val="Titre2"/>
      </w:pPr>
      <w:bookmarkStart w:id="6" w:name="_Toc384738123"/>
      <w:r>
        <w:t>Code couleurs</w:t>
      </w:r>
      <w:bookmarkEnd w:id="6"/>
      <w:r w:rsidR="003E6586">
        <w:t xml:space="preserve"> Jour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529D2" w:rsidTr="00855656">
        <w:tc>
          <w:tcPr>
            <w:tcW w:w="3020" w:type="dxa"/>
            <w:shd w:val="clear" w:color="auto" w:fill="000000" w:themeFill="text1"/>
          </w:tcPr>
          <w:p w:rsidR="004529D2" w:rsidRPr="001935AD" w:rsidRDefault="004529D2" w:rsidP="00855656">
            <w:pPr>
              <w:rPr>
                <w:b/>
                <w:color w:val="FFFFFF" w:themeColor="background1"/>
              </w:rPr>
            </w:pPr>
            <w:r w:rsidRPr="001935AD">
              <w:rPr>
                <w:b/>
                <w:color w:val="FFFFFF" w:themeColor="background1"/>
              </w:rPr>
              <w:t>Biome</w:t>
            </w:r>
          </w:p>
        </w:tc>
        <w:tc>
          <w:tcPr>
            <w:tcW w:w="3021" w:type="dxa"/>
            <w:shd w:val="clear" w:color="auto" w:fill="000000" w:themeFill="text1"/>
          </w:tcPr>
          <w:p w:rsidR="004529D2" w:rsidRPr="001935AD" w:rsidRDefault="004529D2" w:rsidP="00855656">
            <w:pPr>
              <w:rPr>
                <w:b/>
                <w:color w:val="FFFFFF" w:themeColor="background1"/>
              </w:rPr>
            </w:pPr>
            <w:r w:rsidRPr="001935AD">
              <w:rPr>
                <w:b/>
                <w:color w:val="FFFFFF" w:themeColor="background1"/>
              </w:rPr>
              <w:t>Froid</w:t>
            </w:r>
          </w:p>
        </w:tc>
        <w:tc>
          <w:tcPr>
            <w:tcW w:w="3021" w:type="dxa"/>
            <w:shd w:val="clear" w:color="auto" w:fill="000000" w:themeFill="text1"/>
          </w:tcPr>
          <w:p w:rsidR="004529D2" w:rsidRPr="001935AD" w:rsidRDefault="004529D2" w:rsidP="00855656">
            <w:pPr>
              <w:rPr>
                <w:b/>
                <w:color w:val="FFFFFF" w:themeColor="background1"/>
              </w:rPr>
            </w:pPr>
            <w:r w:rsidRPr="001935AD">
              <w:rPr>
                <w:b/>
                <w:color w:val="FFFFFF" w:themeColor="background1"/>
              </w:rPr>
              <w:t>Chaud</w:t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Désert</w:t>
            </w:r>
          </w:p>
        </w:tc>
        <w:tc>
          <w:tcPr>
            <w:tcW w:w="3021" w:type="dxa"/>
            <w:shd w:val="clear" w:color="auto" w:fill="EDF9F9"/>
          </w:tcPr>
          <w:p w:rsidR="004529D2" w:rsidRDefault="004529D2" w:rsidP="00855656">
            <w:r>
              <w:t>#</w:t>
            </w:r>
            <w:r w:rsidRPr="00EC72EA">
              <w:t>edf9f9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71" name="Image 71" descr="desert-froid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ert-froid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FDFBC9"/>
          </w:tcPr>
          <w:p w:rsidR="004529D2" w:rsidRDefault="004529D2" w:rsidP="00855656">
            <w:r>
              <w:t>#</w:t>
            </w:r>
            <w:r w:rsidRPr="008978B7">
              <w:t>fdfbc9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70" name="Image 70" descr="desert-chaud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ert-chaud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Toundra</w:t>
            </w:r>
          </w:p>
        </w:tc>
        <w:tc>
          <w:tcPr>
            <w:tcW w:w="3021" w:type="dxa"/>
            <w:shd w:val="clear" w:color="auto" w:fill="E8F9E6"/>
          </w:tcPr>
          <w:p w:rsidR="004529D2" w:rsidRDefault="004529D2" w:rsidP="00855656">
            <w:r>
              <w:t>#</w:t>
            </w:r>
            <w:r w:rsidRPr="00EC72EA">
              <w:t>e8f9e6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69" name="Image 69" descr="toundra-froide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oundra-froide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E8F9B0"/>
          </w:tcPr>
          <w:p w:rsidR="004529D2" w:rsidRDefault="004529D2" w:rsidP="00855656">
            <w:r>
              <w:t>#</w:t>
            </w:r>
            <w:r w:rsidRPr="008978B7">
              <w:t>e8f9b0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68" name="Image 68" descr="toundra-chaude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oundra-chaude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Prairie</w:t>
            </w:r>
          </w:p>
        </w:tc>
        <w:tc>
          <w:tcPr>
            <w:tcW w:w="3021" w:type="dxa"/>
            <w:shd w:val="clear" w:color="auto" w:fill="D5F9C1"/>
          </w:tcPr>
          <w:p w:rsidR="004529D2" w:rsidRDefault="004529D2" w:rsidP="00855656">
            <w:r>
              <w:t>#</w:t>
            </w:r>
            <w:r w:rsidRPr="00EC72EA">
              <w:t>d5f9c1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67" name="Image 67" descr="Prairie-froide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airie-froide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D5F977"/>
          </w:tcPr>
          <w:p w:rsidR="004529D2" w:rsidRDefault="004529D2" w:rsidP="00855656">
            <w:r>
              <w:t>#</w:t>
            </w:r>
            <w:r w:rsidRPr="008978B7">
              <w:t>d5f977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0" b="8890"/>
                  <wp:docPr id="62" name="Image 62" descr="Prairie-chaude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airie-chaude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Broussaille</w:t>
            </w:r>
          </w:p>
        </w:tc>
        <w:tc>
          <w:tcPr>
            <w:tcW w:w="3021" w:type="dxa"/>
            <w:shd w:val="clear" w:color="auto" w:fill="E0E8B5"/>
          </w:tcPr>
          <w:p w:rsidR="004529D2" w:rsidRDefault="004529D2" w:rsidP="00855656">
            <w:r>
              <w:t>#</w:t>
            </w:r>
            <w:r w:rsidRPr="00EC72EA">
              <w:t>e0e8b5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61" name="Image 61" descr="Broussailles-froides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oussailles-froides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D2E055"/>
          </w:tcPr>
          <w:p w:rsidR="004529D2" w:rsidRDefault="004529D2" w:rsidP="00855656">
            <w:r>
              <w:t>#</w:t>
            </w:r>
            <w:r w:rsidRPr="008978B7">
              <w:t>d2e055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 wp14:anchorId="4FE227F5" wp14:editId="3223B7F3">
                  <wp:extent cx="540000" cy="540000"/>
                  <wp:effectExtent l="0" t="0" r="0" b="0"/>
                  <wp:docPr id="24" name="Image 24" descr="C:\Users\Corinne\AppData\Local\Microsoft\Windows\INetCache\Content.Word\Broussailles-chaudes-jo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Corinne\AppData\Local\Microsoft\Windows\INetCache\Content.Word\Broussailles-chaudes-jo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Forêt</w:t>
            </w:r>
          </w:p>
        </w:tc>
        <w:tc>
          <w:tcPr>
            <w:tcW w:w="3021" w:type="dxa"/>
            <w:shd w:val="clear" w:color="auto" w:fill="76A26A"/>
          </w:tcPr>
          <w:p w:rsidR="004529D2" w:rsidRDefault="004529D2" w:rsidP="00855656">
            <w:r>
              <w:t>#</w:t>
            </w:r>
            <w:r w:rsidRPr="00EC72EA">
              <w:t>76a26a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55" name="Image 55" descr="Foret-froide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oret-froide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76A21C"/>
          </w:tcPr>
          <w:p w:rsidR="004529D2" w:rsidRDefault="004529D2" w:rsidP="00855656">
            <w:r>
              <w:t>#</w:t>
            </w:r>
            <w:r w:rsidRPr="008978B7">
              <w:t>76a21c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54" name="Image 54" descr="Foret-chaude-j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oret-chaude-j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29D2" w:rsidRDefault="004529D2" w:rsidP="003E6586">
      <w:pPr>
        <w:pStyle w:val="Titre2"/>
      </w:pPr>
      <w:r>
        <w:t>Code couleur nuit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529D2" w:rsidTr="00855656">
        <w:tc>
          <w:tcPr>
            <w:tcW w:w="3020" w:type="dxa"/>
            <w:shd w:val="clear" w:color="auto" w:fill="000000" w:themeFill="text1"/>
          </w:tcPr>
          <w:p w:rsidR="004529D2" w:rsidRPr="001935AD" w:rsidRDefault="004529D2" w:rsidP="00855656">
            <w:pPr>
              <w:rPr>
                <w:b/>
                <w:color w:val="FFFFFF" w:themeColor="background1"/>
              </w:rPr>
            </w:pPr>
            <w:r w:rsidRPr="001935AD">
              <w:rPr>
                <w:b/>
                <w:color w:val="FFFFFF" w:themeColor="background1"/>
              </w:rPr>
              <w:t>Biome</w:t>
            </w:r>
          </w:p>
        </w:tc>
        <w:tc>
          <w:tcPr>
            <w:tcW w:w="3021" w:type="dxa"/>
            <w:shd w:val="clear" w:color="auto" w:fill="000000" w:themeFill="text1"/>
          </w:tcPr>
          <w:p w:rsidR="004529D2" w:rsidRPr="001935AD" w:rsidRDefault="004529D2" w:rsidP="00855656">
            <w:pPr>
              <w:rPr>
                <w:b/>
                <w:color w:val="FFFFFF" w:themeColor="background1"/>
              </w:rPr>
            </w:pPr>
            <w:r w:rsidRPr="001935AD">
              <w:rPr>
                <w:b/>
                <w:color w:val="FFFFFF" w:themeColor="background1"/>
              </w:rPr>
              <w:t>Froid</w:t>
            </w:r>
          </w:p>
        </w:tc>
        <w:tc>
          <w:tcPr>
            <w:tcW w:w="3021" w:type="dxa"/>
            <w:shd w:val="clear" w:color="auto" w:fill="000000" w:themeFill="text1"/>
          </w:tcPr>
          <w:p w:rsidR="004529D2" w:rsidRPr="001935AD" w:rsidRDefault="004529D2" w:rsidP="00855656">
            <w:pPr>
              <w:rPr>
                <w:b/>
                <w:color w:val="FFFFFF" w:themeColor="background1"/>
              </w:rPr>
            </w:pPr>
            <w:r w:rsidRPr="001935AD">
              <w:rPr>
                <w:b/>
                <w:color w:val="FFFFFF" w:themeColor="background1"/>
              </w:rPr>
              <w:t>Chaud</w:t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Désert</w:t>
            </w:r>
          </w:p>
        </w:tc>
        <w:tc>
          <w:tcPr>
            <w:tcW w:w="3021" w:type="dxa"/>
            <w:shd w:val="clear" w:color="auto" w:fill="F6F5F7"/>
          </w:tcPr>
          <w:p w:rsidR="004529D2" w:rsidRDefault="004529D2" w:rsidP="00855656">
            <w:r>
              <w:t>#</w:t>
            </w:r>
            <w:r w:rsidRPr="001B46A7">
              <w:t>f6f5f7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53" name="Image 53" descr="desert-froid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sert-froid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E4E1E5"/>
          </w:tcPr>
          <w:p w:rsidR="004529D2" w:rsidRDefault="004529D2" w:rsidP="00855656">
            <w:r>
              <w:t>#</w:t>
            </w:r>
            <w:r w:rsidRPr="001B46A7">
              <w:t>e4e1e5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52" name="Image 52" descr="desert-chaud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esert-chaud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Toundra</w:t>
            </w:r>
          </w:p>
        </w:tc>
        <w:tc>
          <w:tcPr>
            <w:tcW w:w="3021" w:type="dxa"/>
            <w:shd w:val="clear" w:color="auto" w:fill="EAEDF4"/>
          </w:tcPr>
          <w:p w:rsidR="004529D2" w:rsidRDefault="004529D2" w:rsidP="00855656">
            <w:r>
              <w:t>#</w:t>
            </w:r>
            <w:r w:rsidRPr="001B46A7">
              <w:t>eaedf4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51" name="Image 51" descr="toundra-froide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toundra-froide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D0D7DC"/>
          </w:tcPr>
          <w:p w:rsidR="004529D2" w:rsidRDefault="004529D2" w:rsidP="00855656">
            <w:r>
              <w:t>#</w:t>
            </w:r>
            <w:r w:rsidRPr="001B46A7">
              <w:t>d0d7dc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50" name="Image 50" descr="toundra-chaude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oundra-chaude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Prairie</w:t>
            </w:r>
          </w:p>
        </w:tc>
        <w:tc>
          <w:tcPr>
            <w:tcW w:w="3021" w:type="dxa"/>
            <w:shd w:val="clear" w:color="auto" w:fill="E6F4F3"/>
          </w:tcPr>
          <w:p w:rsidR="004529D2" w:rsidRDefault="004529D2" w:rsidP="00855656">
            <w:r>
              <w:t>#</w:t>
            </w:r>
            <w:r w:rsidRPr="001B46A7">
              <w:t>e6f4f3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49" name="Image 49" descr="Prairie-froide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rairie-froide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BEDACE"/>
          </w:tcPr>
          <w:p w:rsidR="004529D2" w:rsidRDefault="004529D2" w:rsidP="00855656">
            <w:r>
              <w:t>#</w:t>
            </w:r>
            <w:proofErr w:type="spellStart"/>
            <w:r w:rsidRPr="001B46A7">
              <w:t>bedace</w:t>
            </w:r>
            <w:proofErr w:type="spellEnd"/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46" name="Image 46" descr="Prairie-chaude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rairie-chaude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Broussaille</w:t>
            </w:r>
          </w:p>
        </w:tc>
        <w:tc>
          <w:tcPr>
            <w:tcW w:w="3021" w:type="dxa"/>
            <w:shd w:val="clear" w:color="auto" w:fill="B2CED0"/>
          </w:tcPr>
          <w:p w:rsidR="004529D2" w:rsidRDefault="004529D2" w:rsidP="00855656">
            <w:r>
              <w:t>#</w:t>
            </w:r>
            <w:r w:rsidRPr="00E86986">
              <w:t>b2ced0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45" name="Image 45" descr="Broussailles-froides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Broussailles-froides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A1D1CA"/>
          </w:tcPr>
          <w:p w:rsidR="004529D2" w:rsidRDefault="004529D2" w:rsidP="00855656">
            <w:r>
              <w:t>#</w:t>
            </w:r>
            <w:r w:rsidRPr="00E86986">
              <w:t>a1d1ca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0"/>
                  <wp:docPr id="44" name="Image 44" descr="Broussailles-chaudes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Broussailles-chaudes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9D2" w:rsidTr="00855656">
        <w:tc>
          <w:tcPr>
            <w:tcW w:w="3020" w:type="dxa"/>
          </w:tcPr>
          <w:p w:rsidR="004529D2" w:rsidRDefault="004529D2" w:rsidP="00855656">
            <w:r>
              <w:t>Forêt</w:t>
            </w:r>
          </w:p>
        </w:tc>
        <w:tc>
          <w:tcPr>
            <w:tcW w:w="3021" w:type="dxa"/>
            <w:shd w:val="clear" w:color="auto" w:fill="5E7F92"/>
          </w:tcPr>
          <w:p w:rsidR="004529D2" w:rsidRDefault="004529D2" w:rsidP="00855656">
            <w:r>
              <w:t>#</w:t>
            </w:r>
            <w:r w:rsidRPr="00627CF0">
              <w:t>5e7f92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43" name="Image 43" descr="Foret-froide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Foret-froide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shd w:val="clear" w:color="auto" w:fill="236773"/>
          </w:tcPr>
          <w:p w:rsidR="004529D2" w:rsidRDefault="004529D2" w:rsidP="00855656">
            <w:r>
              <w:t>#</w:t>
            </w:r>
            <w:r w:rsidRPr="00E86986">
              <w:t>236773</w:t>
            </w:r>
          </w:p>
          <w:p w:rsidR="004529D2" w:rsidRDefault="004529D2" w:rsidP="00855656">
            <w:r>
              <w:rPr>
                <w:noProof/>
                <w:lang w:eastAsia="fr-FR"/>
              </w:rPr>
              <w:drawing>
                <wp:inline distT="0" distB="0" distL="0" distR="0">
                  <wp:extent cx="543560" cy="543560"/>
                  <wp:effectExtent l="0" t="0" r="8890" b="8890"/>
                  <wp:docPr id="42" name="Image 42" descr="Foret-chaude-nu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oret-chaude-nu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560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29D2" w:rsidRDefault="004529D2" w:rsidP="004529D2">
      <w:pPr>
        <w:pStyle w:val="Titre1"/>
      </w:pPr>
      <w:bookmarkStart w:id="7" w:name="_Toc384738125"/>
      <w:bookmarkStart w:id="8" w:name="_GoBack"/>
      <w:bookmarkEnd w:id="8"/>
      <w:r w:rsidRPr="004529D2">
        <w:lastRenderedPageBreak/>
        <w:t>Végétation</w:t>
      </w:r>
      <w:bookmarkEnd w:id="7"/>
    </w:p>
    <w:p w:rsidR="004529D2" w:rsidRDefault="004529D2" w:rsidP="004529D2">
      <w:r>
        <w:t>Code couleur des végétaux :</w:t>
      </w:r>
    </w:p>
    <w:p w:rsidR="004529D2" w:rsidRDefault="004529D2" w:rsidP="004529D2">
      <w:pPr>
        <w:pStyle w:val="Paragraphedeliste"/>
        <w:numPr>
          <w:ilvl w:val="0"/>
          <w:numId w:val="7"/>
        </w:numPr>
      </w:pPr>
      <w:r>
        <w:t>Gris/orange : matériaux de construction</w:t>
      </w:r>
    </w:p>
    <w:p w:rsidR="004529D2" w:rsidRDefault="004529D2" w:rsidP="004529D2">
      <w:pPr>
        <w:pStyle w:val="Paragraphedeliste"/>
        <w:numPr>
          <w:ilvl w:val="0"/>
          <w:numId w:val="7"/>
        </w:numPr>
      </w:pPr>
      <w:r>
        <w:t>Vert : consommables</w:t>
      </w:r>
    </w:p>
    <w:p w:rsidR="004529D2" w:rsidRDefault="004529D2" w:rsidP="004529D2">
      <w:pPr>
        <w:pStyle w:val="Paragraphedeliste"/>
        <w:numPr>
          <w:ilvl w:val="0"/>
          <w:numId w:val="7"/>
        </w:numPr>
      </w:pPr>
      <w:r>
        <w:t>Violet : médicinaux</w:t>
      </w:r>
    </w:p>
    <w:p w:rsidR="004529D2" w:rsidRPr="000B3B8B" w:rsidRDefault="004529D2" w:rsidP="004529D2">
      <w:pPr>
        <w:pStyle w:val="Paragraphedeliste"/>
        <w:numPr>
          <w:ilvl w:val="0"/>
          <w:numId w:val="7"/>
        </w:numPr>
      </w:pPr>
      <w:r>
        <w:t>Gris bleu : combustibles</w:t>
      </w:r>
    </w:p>
    <w:p w:rsidR="004529D2" w:rsidRDefault="004529D2" w:rsidP="004529D2">
      <w:pPr>
        <w:pStyle w:val="Titre2"/>
      </w:pPr>
      <w:bookmarkStart w:id="9" w:name="_Toc384738126"/>
      <w:proofErr w:type="spellStart"/>
      <w:r w:rsidRPr="004529D2">
        <w:t>Fungarbo</w:t>
      </w:r>
      <w:proofErr w:type="spellEnd"/>
      <w:r>
        <w:t xml:space="preserve"> (ou Arbres Champignons)</w:t>
      </w:r>
      <w:bookmarkEnd w:id="9"/>
    </w:p>
    <w:p w:rsidR="004529D2" w:rsidRDefault="004529D2" w:rsidP="004529D2"/>
    <w:tbl>
      <w:tblPr>
        <w:tblStyle w:val="TableauGrille3-Accentuation1"/>
        <w:tblW w:w="0" w:type="auto"/>
        <w:jc w:val="center"/>
        <w:tblLook w:val="04A0" w:firstRow="1" w:lastRow="0" w:firstColumn="1" w:lastColumn="0" w:noHBand="0" w:noVBand="1"/>
      </w:tblPr>
      <w:tblGrid>
        <w:gridCol w:w="1054"/>
        <w:gridCol w:w="714"/>
        <w:gridCol w:w="500"/>
        <w:gridCol w:w="491"/>
        <w:gridCol w:w="502"/>
        <w:gridCol w:w="491"/>
        <w:gridCol w:w="1777"/>
      </w:tblGrid>
      <w:tr w:rsidR="004529D2" w:rsidTr="008556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53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" w:type="dxa"/>
            <w:vAlign w:val="bottom"/>
          </w:tcPr>
          <w:p w:rsidR="004529D2" w:rsidRDefault="004529D2" w:rsidP="00855656">
            <w:r>
              <w:t>Espèce</w:t>
            </w:r>
          </w:p>
        </w:tc>
        <w:tc>
          <w:tcPr>
            <w:tcW w:w="714" w:type="dxa"/>
            <w:textDirection w:val="btLr"/>
            <w:vAlign w:val="center"/>
          </w:tcPr>
          <w:p w:rsidR="004529D2" w:rsidRDefault="004529D2" w:rsidP="00855656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Icône</w:t>
            </w:r>
          </w:p>
        </w:tc>
        <w:tc>
          <w:tcPr>
            <w:tcW w:w="500" w:type="dxa"/>
            <w:textDirection w:val="btLr"/>
            <w:vAlign w:val="center"/>
          </w:tcPr>
          <w:p w:rsidR="004529D2" w:rsidRDefault="004529D2" w:rsidP="00855656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Construction</w:t>
            </w:r>
          </w:p>
        </w:tc>
        <w:tc>
          <w:tcPr>
            <w:tcW w:w="491" w:type="dxa"/>
            <w:textDirection w:val="btLr"/>
            <w:vAlign w:val="center"/>
          </w:tcPr>
          <w:p w:rsidR="004529D2" w:rsidRDefault="004529D2" w:rsidP="00855656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Consommable</w:t>
            </w:r>
          </w:p>
        </w:tc>
        <w:tc>
          <w:tcPr>
            <w:tcW w:w="502" w:type="dxa"/>
            <w:textDirection w:val="btLr"/>
            <w:vAlign w:val="center"/>
          </w:tcPr>
          <w:p w:rsidR="004529D2" w:rsidRDefault="004529D2" w:rsidP="00855656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Médicinal</w:t>
            </w:r>
          </w:p>
        </w:tc>
        <w:tc>
          <w:tcPr>
            <w:tcW w:w="491" w:type="dxa"/>
            <w:textDirection w:val="btLr"/>
            <w:vAlign w:val="center"/>
          </w:tcPr>
          <w:p w:rsidR="004529D2" w:rsidRDefault="004529D2" w:rsidP="00855656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Combustible</w:t>
            </w:r>
          </w:p>
        </w:tc>
        <w:tc>
          <w:tcPr>
            <w:tcW w:w="1777" w:type="dxa"/>
            <w:textDirection w:val="btLr"/>
          </w:tcPr>
          <w:p w:rsidR="004529D2" w:rsidRDefault="004529D2" w:rsidP="00855656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Equivalent terrestre</w:t>
            </w:r>
          </w:p>
        </w:tc>
      </w:tr>
      <w:tr w:rsidR="004529D2" w:rsidTr="00855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proofErr w:type="spellStart"/>
            <w:r>
              <w:t>Bet</w:t>
            </w:r>
            <w:proofErr w:type="spellEnd"/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noProof/>
                <w:lang w:eastAsia="fr-FR"/>
              </w:rPr>
              <w:drawing>
                <wp:inline distT="0" distB="0" distL="0" distR="0" wp14:anchorId="1F54A5DE" wp14:editId="0D6BFF28">
                  <wp:extent cx="162000" cy="180000"/>
                  <wp:effectExtent l="0" t="0" r="0" b="0"/>
                  <wp:docPr id="25" name="Image 25" descr="C:\Users\Corinne\AppData\Local\Microsoft\Windows\INetCache\Content.Word\B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Corinne\AppData\Local\Microsoft\Windows\INetCache\Content.Word\B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2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77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Bouleaux</w:t>
            </w:r>
          </w:p>
        </w:tc>
      </w:tr>
      <w:tr w:rsidR="004529D2" w:rsidTr="008556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proofErr w:type="spellStart"/>
            <w:r>
              <w:t>Salik</w:t>
            </w:r>
            <w:proofErr w:type="spellEnd"/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03285C47" wp14:editId="3E68D2DB">
                  <wp:extent cx="144000" cy="180000"/>
                  <wp:effectExtent l="0" t="0" r="8890" b="0"/>
                  <wp:docPr id="26" name="Image 26" descr="Sal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al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2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77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Saules, peupliers</w:t>
            </w:r>
          </w:p>
        </w:tc>
      </w:tr>
      <w:tr w:rsidR="004529D2" w:rsidTr="00855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proofErr w:type="spellStart"/>
            <w:r>
              <w:t>Kver</w:t>
            </w:r>
            <w:proofErr w:type="spellEnd"/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566DE4D7" wp14:editId="50F0EF4F">
                  <wp:extent cx="108000" cy="180000"/>
                  <wp:effectExtent l="0" t="0" r="6350" b="0"/>
                  <wp:docPr id="27" name="Image 27" descr="C:\Users\Corinne\AppData\Local\Microsoft\Windows\INetCache\Content.Word\Kv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orinne\AppData\Local\Microsoft\Windows\INetCache\Content.Word\Kv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2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77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Chêne</w:t>
            </w:r>
          </w:p>
        </w:tc>
      </w:tr>
      <w:tr w:rsidR="004529D2" w:rsidTr="008556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r>
              <w:t>Oli</w:t>
            </w:r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4619966C" wp14:editId="5EAC7637">
                  <wp:extent cx="172800" cy="180000"/>
                  <wp:effectExtent l="0" t="0" r="0" b="0"/>
                  <wp:docPr id="28" name="Image 28" descr="C:\Users\Corinne\AppData\Local\Microsoft\Windows\INetCache\Content.Word\O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Corinne\AppData\Local\Microsoft\Windows\INetCache\Content.Word\O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02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77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Olivier</w:t>
            </w:r>
          </w:p>
        </w:tc>
      </w:tr>
      <w:tr w:rsidR="004529D2" w:rsidTr="00855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r>
              <w:t>Bao</w:t>
            </w:r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2256">
              <w:rPr>
                <w:noProof/>
                <w:lang w:eastAsia="fr-FR"/>
              </w:rPr>
              <w:drawing>
                <wp:inline distT="0" distB="0" distL="0" distR="0" wp14:anchorId="193FF2AD" wp14:editId="454D9065">
                  <wp:extent cx="151200" cy="180000"/>
                  <wp:effectExtent l="0" t="0" r="127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02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77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Baobabs</w:t>
            </w:r>
          </w:p>
        </w:tc>
      </w:tr>
      <w:tr w:rsidR="004529D2" w:rsidTr="008556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r>
              <w:t>Pin</w:t>
            </w:r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i/>
                <w:noProof/>
                <w:lang w:eastAsia="fr-FR"/>
              </w:rPr>
              <w:drawing>
                <wp:inline distT="0" distB="0" distL="0" distR="0" wp14:anchorId="4BA93959" wp14:editId="3609F030">
                  <wp:extent cx="280800" cy="180000"/>
                  <wp:effectExtent l="0" t="0" r="5080" b="0"/>
                  <wp:docPr id="30" name="Image 30" descr="C:\Users\Corinne\AppData\Local\Microsoft\Windows\INetCache\Content.Word\P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Corinne\AppData\Local\Microsoft\Windows\INetCache\Content.Word\P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02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04567E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77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Pins</w:t>
            </w:r>
          </w:p>
        </w:tc>
      </w:tr>
      <w:tr w:rsidR="004529D2" w:rsidTr="00855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proofErr w:type="spellStart"/>
            <w:r>
              <w:t>Spruc</w:t>
            </w:r>
            <w:proofErr w:type="spellEnd"/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365027A5" wp14:editId="3C0DC659">
                  <wp:extent cx="208800" cy="180000"/>
                  <wp:effectExtent l="0" t="0" r="1270" b="0"/>
                  <wp:docPr id="31" name="Image 31" descr="C:\Users\Corinne\AppData\Local\Microsoft\Windows\INetCache\Content.Word\Spru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orinne\AppData\Local\Microsoft\Windows\INetCache\Content.Word\Spru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2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77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Epicéas</w:t>
            </w:r>
          </w:p>
        </w:tc>
      </w:tr>
      <w:tr w:rsidR="004529D2" w:rsidTr="008556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proofErr w:type="spellStart"/>
            <w:r>
              <w:t>Larik</w:t>
            </w:r>
            <w:proofErr w:type="spellEnd"/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777F2343" wp14:editId="6378C6DC">
                  <wp:extent cx="216000" cy="180000"/>
                  <wp:effectExtent l="0" t="0" r="0" b="0"/>
                  <wp:docPr id="32" name="Image 32" descr="C:\Users\Corinne\AppData\Local\Microsoft\Windows\INetCache\Content.Word\Lari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Corinne\AppData\Local\Microsoft\Windows\INetCache\Content.Word\Lari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2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77" w:type="dxa"/>
          </w:tcPr>
          <w:p w:rsidR="004529D2" w:rsidRDefault="004529D2" w:rsidP="00855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Mélèze</w:t>
            </w:r>
          </w:p>
        </w:tc>
      </w:tr>
      <w:tr w:rsidR="004529D2" w:rsidTr="00855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4529D2" w:rsidRDefault="004529D2" w:rsidP="00855656">
            <w:r>
              <w:t>Abi</w:t>
            </w:r>
          </w:p>
        </w:tc>
        <w:tc>
          <w:tcPr>
            <w:tcW w:w="714" w:type="dxa"/>
          </w:tcPr>
          <w:p w:rsidR="004529D2" w:rsidRDefault="004529D2" w:rsidP="008556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2B71DA23" wp14:editId="49CA3FFD">
                  <wp:extent cx="100800" cy="180000"/>
                  <wp:effectExtent l="0" t="0" r="0" b="0"/>
                  <wp:docPr id="33" name="Image 33" descr="A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2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491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77" w:type="dxa"/>
          </w:tcPr>
          <w:p w:rsidR="004529D2" w:rsidRDefault="004529D2" w:rsidP="00855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Sapin</w:t>
            </w:r>
          </w:p>
        </w:tc>
      </w:tr>
    </w:tbl>
    <w:p w:rsidR="004529D2" w:rsidRPr="009876E7" w:rsidRDefault="004529D2" w:rsidP="004529D2"/>
    <w:p w:rsidR="004529D2" w:rsidRDefault="004529D2" w:rsidP="004529D2">
      <w:pPr>
        <w:pStyle w:val="Titre3"/>
      </w:pPr>
      <w:proofErr w:type="spellStart"/>
      <w:r w:rsidRPr="004529D2">
        <w:t>Bet</w:t>
      </w:r>
      <w:proofErr w:type="spellEnd"/>
    </w:p>
    <w:p w:rsidR="004529D2" w:rsidRDefault="004529D2" w:rsidP="004529D2">
      <w:pPr>
        <w:rPr>
          <w:i/>
        </w:rPr>
      </w:pPr>
      <w:r w:rsidRPr="000A56A6">
        <w:rPr>
          <w:i/>
        </w:rPr>
        <w:t>Il s’agit de l’équivalent des bétulacées</w:t>
      </w:r>
      <w:r>
        <w:rPr>
          <w:i/>
        </w:rPr>
        <w:t xml:space="preserve"> (bouleaux)</w:t>
      </w:r>
      <w:r w:rsidRPr="000A56A6">
        <w:rPr>
          <w:i/>
        </w:rPr>
        <w:t>.</w:t>
      </w:r>
    </w:p>
    <w:p w:rsidR="004529D2" w:rsidRPr="000A56A6" w:rsidRDefault="004529D2" w:rsidP="004529D2">
      <w:pPr>
        <w:jc w:val="center"/>
        <w:rPr>
          <w:i/>
        </w:rPr>
      </w:pPr>
      <w:r>
        <w:rPr>
          <w:i/>
          <w:noProof/>
          <w:lang w:eastAsia="fr-FR"/>
        </w:rPr>
        <w:drawing>
          <wp:inline distT="0" distB="0" distL="0" distR="0" wp14:anchorId="6F05AD7D" wp14:editId="47DD99C8">
            <wp:extent cx="1409700" cy="1562418"/>
            <wp:effectExtent l="0" t="0" r="0" b="0"/>
            <wp:docPr id="2" name="Image 2" descr="C:\Users\Corinne\AppData\Local\Microsoft\Windows\INetCache\Content.Word\B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rinne\AppData\Local\Microsoft\Windows\INetCache\Content.Word\Bet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55" cy="15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r>
        <w:t>Ils poussent sur des terres pauvres et siliceuses, et dans tous les environnements (très haute altitude, régions arctiques). Il s’agit des premières formes de végétation arborées colonisant la lande.</w:t>
      </w:r>
    </w:p>
    <w:p w:rsidR="004529D2" w:rsidRPr="000A56A6" w:rsidRDefault="004529D2" w:rsidP="004529D2">
      <w:r>
        <w:t>Il s’agit d’une forme de champignon pouvant atteindre les 30m de haut.</w:t>
      </w:r>
    </w:p>
    <w:p w:rsidR="004529D2" w:rsidRPr="003D460E" w:rsidRDefault="004529D2" w:rsidP="004529D2">
      <w:pPr>
        <w:pStyle w:val="Titre3"/>
      </w:pPr>
      <w:proofErr w:type="spellStart"/>
      <w:r w:rsidRPr="004529D2">
        <w:t>Salik</w:t>
      </w:r>
      <w:proofErr w:type="spellEnd"/>
    </w:p>
    <w:p w:rsidR="004529D2" w:rsidRDefault="004529D2" w:rsidP="004529D2">
      <w:pPr>
        <w:rPr>
          <w:i/>
        </w:rPr>
      </w:pPr>
      <w:r w:rsidRPr="00602A29">
        <w:rPr>
          <w:i/>
        </w:rPr>
        <w:t xml:space="preserve">Il s’agit de l’équivalent des </w:t>
      </w:r>
      <w:proofErr w:type="spellStart"/>
      <w:r w:rsidRPr="00602A29">
        <w:rPr>
          <w:i/>
        </w:rPr>
        <w:t>Salicaceae</w:t>
      </w:r>
      <w:proofErr w:type="spellEnd"/>
      <w:r w:rsidRPr="00602A29">
        <w:rPr>
          <w:i/>
        </w:rPr>
        <w:t xml:space="preserve"> (saules, peupliers).</w:t>
      </w:r>
      <w:r w:rsidRPr="00C9229D">
        <w:t xml:space="preserve"> </w:t>
      </w:r>
    </w:p>
    <w:p w:rsidR="004529D2" w:rsidRPr="00602A29" w:rsidRDefault="004529D2" w:rsidP="004529D2">
      <w:pPr>
        <w:jc w:val="center"/>
        <w:rPr>
          <w:i/>
        </w:rPr>
      </w:pPr>
      <w:r w:rsidRPr="00602A29">
        <w:rPr>
          <w:noProof/>
          <w:lang w:eastAsia="fr-FR"/>
        </w:rPr>
        <w:lastRenderedPageBreak/>
        <w:t xml:space="preserve"> </w:t>
      </w:r>
      <w:r>
        <w:rPr>
          <w:noProof/>
          <w:lang w:eastAsia="fr-FR"/>
        </w:rPr>
        <w:drawing>
          <wp:inline distT="0" distB="0" distL="0" distR="0">
            <wp:extent cx="1276985" cy="1604645"/>
            <wp:effectExtent l="0" t="0" r="0" b="0"/>
            <wp:docPr id="41" name="Image 41" descr="Sal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alik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Pr="00602A29" w:rsidRDefault="004529D2" w:rsidP="004529D2">
      <w:pPr>
        <w:jc w:val="both"/>
      </w:pPr>
      <w:r>
        <w:t xml:space="preserve">C’est une espère répartie à travers la lune entière. Il s’agit d’une des premières végétations à coloniser les zones en friche. </w:t>
      </w:r>
    </w:p>
    <w:p w:rsidR="004529D2" w:rsidRDefault="004529D2" w:rsidP="004529D2">
      <w:pPr>
        <w:pStyle w:val="Titre3"/>
      </w:pPr>
      <w:proofErr w:type="spellStart"/>
      <w:r w:rsidRPr="004529D2">
        <w:t>Kver</w:t>
      </w:r>
      <w:proofErr w:type="spellEnd"/>
      <w:r>
        <w:t xml:space="preserve"> </w:t>
      </w:r>
    </w:p>
    <w:p w:rsidR="004529D2" w:rsidRPr="00DF4B45" w:rsidRDefault="004529D2" w:rsidP="004529D2">
      <w:pPr>
        <w:rPr>
          <w:i/>
        </w:rPr>
      </w:pPr>
      <w:r w:rsidRPr="00DF4B45">
        <w:rPr>
          <w:i/>
        </w:rPr>
        <w:t>Il s’agit de l’équivalent du chêne</w:t>
      </w:r>
    </w:p>
    <w:p w:rsidR="004529D2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1B6173C9" wp14:editId="04A3AF9A">
            <wp:extent cx="1031070" cy="1714500"/>
            <wp:effectExtent l="0" t="0" r="0" b="0"/>
            <wp:docPr id="1" name="Image 1" descr="C:\Users\Corinne\AppData\Local\Microsoft\Windows\INetCache\Content.Word\K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rinne\AppData\Local\Microsoft\Windows\INetCache\Content.Word\Kve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603" cy="175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Pr="00CC64B1" w:rsidRDefault="004529D2" w:rsidP="004529D2">
      <w:r>
        <w:t xml:space="preserve">A cause de sa croissance très lente, ce </w:t>
      </w:r>
      <w:proofErr w:type="spellStart"/>
      <w:r>
        <w:t>fungarbo</w:t>
      </w:r>
      <w:proofErr w:type="spellEnd"/>
      <w:r>
        <w:t xml:space="preserve"> est constitué d’un matériau dense et dur, fort apprécié pour les travaux de construction. Il fournit également un combustible de grande qualité.</w:t>
      </w:r>
    </w:p>
    <w:p w:rsidR="0004567E" w:rsidRDefault="0004567E" w:rsidP="0004567E">
      <w:pPr>
        <w:pStyle w:val="Titre3"/>
      </w:pPr>
      <w:proofErr w:type="spellStart"/>
      <w:r w:rsidRPr="004529D2">
        <w:t>Spruc</w:t>
      </w:r>
      <w:proofErr w:type="spellEnd"/>
    </w:p>
    <w:p w:rsidR="0004567E" w:rsidRPr="002026AE" w:rsidRDefault="0004567E" w:rsidP="0004567E">
      <w:pPr>
        <w:rPr>
          <w:i/>
        </w:rPr>
      </w:pPr>
      <w:r w:rsidRPr="002026AE">
        <w:rPr>
          <w:i/>
        </w:rPr>
        <w:t>Equivalent des épicéa</w:t>
      </w:r>
      <w:r>
        <w:rPr>
          <w:i/>
        </w:rPr>
        <w:t>s</w:t>
      </w:r>
    </w:p>
    <w:p w:rsidR="0004567E" w:rsidRPr="00DF4B45" w:rsidRDefault="0004567E" w:rsidP="0004567E">
      <w:r>
        <w:t xml:space="preserve">Il s’agit d’un </w:t>
      </w:r>
      <w:proofErr w:type="spellStart"/>
      <w:r>
        <w:t>fungarbo</w:t>
      </w:r>
      <w:proofErr w:type="spellEnd"/>
      <w:r>
        <w:t xml:space="preserve"> très solide, utilisé exclusivement dans la construction.</w:t>
      </w:r>
    </w:p>
    <w:p w:rsidR="0004567E" w:rsidRDefault="0004567E" w:rsidP="0004567E">
      <w:pPr>
        <w:jc w:val="center"/>
      </w:pPr>
      <w:r>
        <w:rPr>
          <w:noProof/>
          <w:lang w:eastAsia="fr-FR"/>
        </w:rPr>
        <w:drawing>
          <wp:inline distT="0" distB="0" distL="0" distR="0" wp14:anchorId="23BD4CF0" wp14:editId="303D6469">
            <wp:extent cx="1728408" cy="1495425"/>
            <wp:effectExtent l="0" t="0" r="5715" b="0"/>
            <wp:docPr id="4" name="Image 4" descr="C:\Users\Corinne\AppData\Local\Microsoft\Windows\INetCache\Content.Word\Spr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rinne\AppData\Local\Microsoft\Windows\INetCache\Content.Word\Spru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848" cy="150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Larik</w:t>
      </w:r>
      <w:proofErr w:type="spellEnd"/>
    </w:p>
    <w:p w:rsidR="004529D2" w:rsidRDefault="004529D2" w:rsidP="004529D2">
      <w:pPr>
        <w:rPr>
          <w:i/>
        </w:rPr>
      </w:pPr>
      <w:r w:rsidRPr="00F71F06">
        <w:rPr>
          <w:i/>
        </w:rPr>
        <w:t>Equivalent du Mélèze</w:t>
      </w:r>
    </w:p>
    <w:p w:rsidR="004529D2" w:rsidRPr="00015EAD" w:rsidRDefault="004529D2" w:rsidP="004529D2">
      <w:proofErr w:type="spellStart"/>
      <w:r>
        <w:t>Fungarbo</w:t>
      </w:r>
      <w:proofErr w:type="spellEnd"/>
      <w:r>
        <w:t xml:space="preserve"> des régions tempérées. Son bois très solide est utilisé pour faire des charpentes.</w:t>
      </w:r>
    </w:p>
    <w:p w:rsidR="004529D2" w:rsidRDefault="004529D2" w:rsidP="004529D2">
      <w:pPr>
        <w:jc w:val="center"/>
        <w:rPr>
          <w:lang w:val="en"/>
        </w:rPr>
      </w:pPr>
      <w:r>
        <w:rPr>
          <w:noProof/>
          <w:lang w:eastAsia="fr-FR"/>
        </w:rPr>
        <w:lastRenderedPageBreak/>
        <w:drawing>
          <wp:inline distT="0" distB="0" distL="0" distR="0" wp14:anchorId="5AA57E2E" wp14:editId="19E6A406">
            <wp:extent cx="1542985" cy="1276350"/>
            <wp:effectExtent l="0" t="0" r="635" b="0"/>
            <wp:docPr id="7" name="Image 7" descr="C:\Users\Corinne\AppData\Local\Microsoft\Windows\INetCache\Content.Word\Lar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orinne\AppData\Local\Microsoft\Windows\INetCache\Content.Word\Larik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216" cy="128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67E" w:rsidRDefault="0004567E" w:rsidP="0004567E">
      <w:pPr>
        <w:pStyle w:val="Titre3"/>
      </w:pPr>
      <w:r w:rsidRPr="004529D2">
        <w:t>Pin</w:t>
      </w:r>
    </w:p>
    <w:p w:rsidR="0004567E" w:rsidRPr="005F79E3" w:rsidRDefault="0004567E" w:rsidP="0004567E">
      <w:pPr>
        <w:pStyle w:val="Sansinterligne"/>
        <w:rPr>
          <w:i/>
        </w:rPr>
      </w:pPr>
      <w:r w:rsidRPr="005F79E3">
        <w:rPr>
          <w:i/>
        </w:rPr>
        <w:t>Il s’agit de l’équivalent des pins</w:t>
      </w:r>
    </w:p>
    <w:p w:rsidR="0004567E" w:rsidRDefault="0004567E" w:rsidP="0004567E">
      <w:pPr>
        <w:pStyle w:val="Sansinterligne"/>
        <w:jc w:val="center"/>
      </w:pPr>
      <w:r>
        <w:rPr>
          <w:i/>
          <w:noProof/>
        </w:rPr>
        <w:drawing>
          <wp:inline distT="0" distB="0" distL="0" distR="0" wp14:anchorId="6346424D" wp14:editId="196A6D40">
            <wp:extent cx="1590675" cy="1019175"/>
            <wp:effectExtent l="0" t="0" r="9525" b="9525"/>
            <wp:docPr id="6" name="Image 6" descr="C:\Users\Corinne\AppData\Local\Microsoft\Windows\INetCache\Content.Word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rinne\AppData\Local\Microsoft\Windows\INetCache\Content.Word\P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r w:rsidRPr="004529D2">
        <w:t>Abi</w:t>
      </w:r>
      <w:r>
        <w:t xml:space="preserve"> </w:t>
      </w:r>
    </w:p>
    <w:p w:rsidR="004529D2" w:rsidRDefault="004529D2" w:rsidP="004529D2">
      <w:r w:rsidRPr="00675073">
        <w:rPr>
          <w:i/>
        </w:rPr>
        <w:t>Equivalent</w:t>
      </w:r>
      <w:r>
        <w:t xml:space="preserve"> du Sapin</w:t>
      </w:r>
    </w:p>
    <w:p w:rsidR="004529D2" w:rsidRPr="00675073" w:rsidRDefault="004529D2" w:rsidP="004529D2">
      <w:proofErr w:type="spellStart"/>
      <w:r>
        <w:t>Fungarbo</w:t>
      </w:r>
      <w:proofErr w:type="spellEnd"/>
      <w:r>
        <w:t xml:space="preserve"> exclusivement utilisé pour la médecine.</w:t>
      </w:r>
    </w:p>
    <w:p w:rsidR="004529D2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871220" cy="1544320"/>
            <wp:effectExtent l="0" t="0" r="5080" b="0"/>
            <wp:docPr id="40" name="Image 40" descr="A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bi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jc w:val="center"/>
      </w:pPr>
    </w:p>
    <w:p w:rsidR="0004567E" w:rsidRDefault="0004567E" w:rsidP="0004567E">
      <w:pPr>
        <w:pStyle w:val="Titre3"/>
      </w:pPr>
      <w:bookmarkStart w:id="10" w:name="_Toc384738127"/>
      <w:r w:rsidRPr="004529D2">
        <w:t>Bao</w:t>
      </w:r>
    </w:p>
    <w:p w:rsidR="0004567E" w:rsidRPr="00DF4B45" w:rsidRDefault="0004567E" w:rsidP="0004567E">
      <w:pPr>
        <w:rPr>
          <w:i/>
        </w:rPr>
      </w:pPr>
      <w:r w:rsidRPr="00DF4B45">
        <w:rPr>
          <w:i/>
        </w:rPr>
        <w:t>Il s’agit de l’équivalent des baobabs</w:t>
      </w:r>
    </w:p>
    <w:p w:rsidR="0004567E" w:rsidRPr="00CC2256" w:rsidRDefault="0004567E" w:rsidP="0004567E">
      <w:r>
        <w:t xml:space="preserve">Les </w:t>
      </w:r>
      <w:proofErr w:type="spellStart"/>
      <w:r>
        <w:t>Baos</w:t>
      </w:r>
      <w:proofErr w:type="spellEnd"/>
      <w:r>
        <w:t xml:space="preserve"> sont des </w:t>
      </w:r>
      <w:proofErr w:type="spellStart"/>
      <w:r>
        <w:t>fungarbo</w:t>
      </w:r>
      <w:proofErr w:type="spellEnd"/>
      <w:r>
        <w:t xml:space="preserve"> très hauts et possédant plusieurs étages. Situés dans des régions assez pauvres, ils ont beaucoup d’utilité.</w:t>
      </w:r>
    </w:p>
    <w:p w:rsidR="0004567E" w:rsidRPr="00CC2256" w:rsidRDefault="0004567E" w:rsidP="0004567E">
      <w:pPr>
        <w:jc w:val="center"/>
      </w:pPr>
      <w:r w:rsidRPr="00CC2256">
        <w:rPr>
          <w:noProof/>
          <w:lang w:eastAsia="fr-FR"/>
        </w:rPr>
        <w:drawing>
          <wp:inline distT="0" distB="0" distL="0" distR="0" wp14:anchorId="6B7230B0" wp14:editId="16C2B073">
            <wp:extent cx="1647981" cy="1952625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1294" cy="19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7E" w:rsidRDefault="0004567E" w:rsidP="0004567E">
      <w:pPr>
        <w:pStyle w:val="Titre3"/>
      </w:pPr>
      <w:r w:rsidRPr="004529D2">
        <w:lastRenderedPageBreak/>
        <w:t>Oli</w:t>
      </w:r>
    </w:p>
    <w:p w:rsidR="0004567E" w:rsidRPr="00DF4B45" w:rsidRDefault="0004567E" w:rsidP="0004567E">
      <w:pPr>
        <w:rPr>
          <w:i/>
        </w:rPr>
      </w:pPr>
      <w:r w:rsidRPr="00DF4B45">
        <w:rPr>
          <w:i/>
        </w:rPr>
        <w:t>Il s’agit de l’équivalent de l’olivier</w:t>
      </w:r>
    </w:p>
    <w:p w:rsidR="0004567E" w:rsidRDefault="0004567E" w:rsidP="0004567E">
      <w:r>
        <w:t>C’est espèce est très oléagineuse et est destinée à la consommation. Elle fournit beaucoup de protéines.</w:t>
      </w:r>
    </w:p>
    <w:p w:rsidR="0004567E" w:rsidRPr="004A259D" w:rsidRDefault="0004567E" w:rsidP="0004567E">
      <w:pPr>
        <w:jc w:val="center"/>
      </w:pPr>
      <w:r>
        <w:rPr>
          <w:noProof/>
          <w:lang w:eastAsia="fr-FR"/>
        </w:rPr>
        <w:drawing>
          <wp:inline distT="0" distB="0" distL="0" distR="0" wp14:anchorId="2C26CC5F" wp14:editId="677B1A12">
            <wp:extent cx="1504950" cy="1555115"/>
            <wp:effectExtent l="0" t="0" r="0" b="6985"/>
            <wp:docPr id="3" name="Image 3" descr="C:\Users\Corinne\AppData\Local\Microsoft\Windows\INetCache\Content.Word\O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rinne\AppData\Local\Microsoft\Windows\INetCache\Content.Word\Oli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72" cy="156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2"/>
      </w:pPr>
      <w:r w:rsidRPr="004529D2">
        <w:t>Herbacés</w:t>
      </w:r>
      <w:bookmarkEnd w:id="10"/>
    </w:p>
    <w:p w:rsidR="004529D2" w:rsidRDefault="004529D2" w:rsidP="004529D2">
      <w:pPr>
        <w:pStyle w:val="Titre3"/>
      </w:pPr>
      <w:proofErr w:type="spellStart"/>
      <w:r w:rsidRPr="004529D2">
        <w:t>Jarkilo</w:t>
      </w:r>
      <w:proofErr w:type="spellEnd"/>
      <w:r>
        <w:t xml:space="preserve"> </w:t>
      </w:r>
    </w:p>
    <w:p w:rsidR="004529D2" w:rsidRPr="00EA2D98" w:rsidRDefault="004529D2" w:rsidP="004529D2">
      <w:pPr>
        <w:rPr>
          <w:i/>
        </w:rPr>
      </w:pPr>
      <w:r w:rsidRPr="00EA2D98">
        <w:rPr>
          <w:i/>
        </w:rPr>
        <w:t>Equivalent du Jonc.</w:t>
      </w:r>
    </w:p>
    <w:p w:rsidR="004529D2" w:rsidRDefault="004529D2" w:rsidP="004529D2">
      <w:r>
        <w:t>Plante herbacée utilisée principalement comme bougie.</w:t>
      </w:r>
    </w:p>
    <w:p w:rsidR="004529D2" w:rsidRPr="00EA2D98" w:rsidRDefault="004529D2" w:rsidP="004529D2">
      <w:pPr>
        <w:jc w:val="center"/>
      </w:pPr>
      <w:r>
        <w:rPr>
          <w:i/>
          <w:noProof/>
          <w:lang w:eastAsia="fr-FR"/>
        </w:rPr>
        <w:drawing>
          <wp:inline distT="0" distB="0" distL="0" distR="0" wp14:anchorId="402F3094" wp14:editId="6D6772A8">
            <wp:extent cx="1038225" cy="1171575"/>
            <wp:effectExtent l="0" t="0" r="9525" b="9525"/>
            <wp:docPr id="8" name="Image 8" descr="C:\Users\Corinne\AppData\Local\Microsoft\Windows\INetCache\Content.Word\Jarki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rinne\AppData\Local\Microsoft\Windows\INetCache\Content.Word\Jarkilo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Gresbo</w:t>
      </w:r>
      <w:proofErr w:type="spellEnd"/>
    </w:p>
    <w:p w:rsidR="004529D2" w:rsidRDefault="004529D2" w:rsidP="004529D2">
      <w:pPr>
        <w:rPr>
          <w:i/>
        </w:rPr>
      </w:pPr>
      <w:r w:rsidRPr="000547BF">
        <w:rPr>
          <w:i/>
        </w:rPr>
        <w:t>Equivalent de l’herbe</w:t>
      </w:r>
    </w:p>
    <w:p w:rsidR="004529D2" w:rsidRPr="00604246" w:rsidRDefault="004529D2" w:rsidP="004529D2">
      <w:r w:rsidRPr="00604246">
        <w:t>Plante tr</w:t>
      </w:r>
      <w:r>
        <w:t>ès commune utilisée comme consommable.</w:t>
      </w:r>
    </w:p>
    <w:p w:rsidR="004529D2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34A68F84" wp14:editId="74DC97C9">
            <wp:extent cx="352425" cy="251103"/>
            <wp:effectExtent l="0" t="0" r="0" b="0"/>
            <wp:docPr id="9" name="Image 9" descr="C:\Users\Corinne\AppData\Local\Microsoft\Windows\INetCache\Content.Word\Gres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orinne\AppData\Local\Microsoft\Windows\INetCache\Content.Word\Gresbo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27" cy="2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Avoro</w:t>
      </w:r>
      <w:proofErr w:type="spellEnd"/>
    </w:p>
    <w:p w:rsidR="004529D2" w:rsidRDefault="004529D2" w:rsidP="004529D2">
      <w:pPr>
        <w:rPr>
          <w:i/>
        </w:rPr>
      </w:pPr>
      <w:r w:rsidRPr="008D0477">
        <w:rPr>
          <w:i/>
        </w:rPr>
        <w:t>Equivalent des graminées</w:t>
      </w:r>
      <w:r w:rsidR="00855656">
        <w:rPr>
          <w:rStyle w:val="Appelnotedebasdep"/>
          <w:i/>
        </w:rPr>
        <w:footnoteReference w:id="1"/>
      </w:r>
    </w:p>
    <w:p w:rsidR="004529D2" w:rsidRDefault="004529D2" w:rsidP="004529D2">
      <w:r>
        <w:t>Plante courante consommable.</w:t>
      </w:r>
    </w:p>
    <w:p w:rsidR="004529D2" w:rsidRPr="004373DA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647065" cy="819785"/>
            <wp:effectExtent l="0" t="0" r="635" b="0"/>
            <wp:docPr id="39" name="Image 39" descr="Av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voro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Ligio</w:t>
      </w:r>
      <w:proofErr w:type="spellEnd"/>
    </w:p>
    <w:p w:rsidR="004529D2" w:rsidRDefault="004529D2" w:rsidP="004529D2">
      <w:pPr>
        <w:rPr>
          <w:i/>
        </w:rPr>
      </w:pPr>
      <w:r w:rsidRPr="006928B9">
        <w:rPr>
          <w:i/>
        </w:rPr>
        <w:t>Equivalent des lianes.</w:t>
      </w:r>
    </w:p>
    <w:p w:rsidR="004529D2" w:rsidRDefault="004529D2" w:rsidP="004529D2">
      <w:r>
        <w:lastRenderedPageBreak/>
        <w:t xml:space="preserve">Les </w:t>
      </w:r>
      <w:proofErr w:type="spellStart"/>
      <w:r>
        <w:t>ligio</w:t>
      </w:r>
      <w:proofErr w:type="spellEnd"/>
      <w:r>
        <w:t xml:space="preserve"> sont utilisés pour de nombreux usages : comme matériaux de construction, elles servent à fabriquer des cordages, séchées elles permettent de tresser des meubles, elles servent également d’aliment et possèdent quelques propriétés médicinales.</w:t>
      </w:r>
    </w:p>
    <w:p w:rsidR="004529D2" w:rsidRPr="000A6731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836930" cy="974725"/>
            <wp:effectExtent l="0" t="0" r="1270" b="0"/>
            <wp:docPr id="38" name="Image 38" descr="Li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igio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Flento</w:t>
      </w:r>
      <w:proofErr w:type="spellEnd"/>
    </w:p>
    <w:p w:rsidR="004529D2" w:rsidRPr="003D2BEE" w:rsidRDefault="004529D2" w:rsidP="004529D2">
      <w:pPr>
        <w:rPr>
          <w:i/>
        </w:rPr>
      </w:pPr>
      <w:r w:rsidRPr="003D2BEE">
        <w:rPr>
          <w:i/>
        </w:rPr>
        <w:t>Equivalent du crocus</w:t>
      </w:r>
    </w:p>
    <w:p w:rsidR="004529D2" w:rsidRDefault="004529D2" w:rsidP="004529D2">
      <w:r>
        <w:t>Plante à fleur consommable et médicinale.</w:t>
      </w:r>
    </w:p>
    <w:p w:rsidR="004529D2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4DB7FC3F" wp14:editId="2654CB0A">
            <wp:extent cx="508761" cy="381000"/>
            <wp:effectExtent l="0" t="0" r="5715" b="0"/>
            <wp:docPr id="10" name="Image 10" descr="C:\Users\Corinne\AppData\Local\Microsoft\Windows\INetCache\Content.Word\Fl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rinne\AppData\Local\Microsoft\Windows\INetCache\Content.Word\Flento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3" cy="38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2"/>
      </w:pPr>
      <w:bookmarkStart w:id="11" w:name="_Toc384738128"/>
      <w:r w:rsidRPr="004529D2">
        <w:t>Cryptogame</w:t>
      </w:r>
      <w:bookmarkEnd w:id="11"/>
    </w:p>
    <w:p w:rsidR="004529D2" w:rsidRDefault="004529D2" w:rsidP="004529D2">
      <w:pPr>
        <w:pStyle w:val="Titre3"/>
      </w:pPr>
      <w:proofErr w:type="spellStart"/>
      <w:r w:rsidRPr="004529D2">
        <w:t>Lichoj</w:t>
      </w:r>
      <w:proofErr w:type="spellEnd"/>
    </w:p>
    <w:p w:rsidR="004529D2" w:rsidRPr="004E5C0C" w:rsidRDefault="004529D2" w:rsidP="004529D2">
      <w:pPr>
        <w:rPr>
          <w:i/>
        </w:rPr>
      </w:pPr>
      <w:r w:rsidRPr="004E5C0C">
        <w:rPr>
          <w:i/>
        </w:rPr>
        <w:t>Equivalent du Lichen</w:t>
      </w:r>
    </w:p>
    <w:p w:rsidR="004529D2" w:rsidRDefault="004529D2" w:rsidP="004529D2">
      <w:r>
        <w:t>Plante parasite utilisée à des fins alimentaires et médicinales.</w:t>
      </w:r>
    </w:p>
    <w:p w:rsidR="004529D2" w:rsidRPr="004E5C0C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1DFE036B" wp14:editId="34D5EFF8">
            <wp:extent cx="533400" cy="243840"/>
            <wp:effectExtent l="0" t="0" r="0" b="3810"/>
            <wp:docPr id="11" name="Image 11" descr="C:\Users\Corinne\AppData\Local\Microsoft\Windows\INetCache\Content.Word\Lich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rinne\AppData\Local\Microsoft\Windows\INetCache\Content.Word\Lichoj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3" cy="2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Somo</w:t>
      </w:r>
      <w:proofErr w:type="spellEnd"/>
    </w:p>
    <w:p w:rsidR="004529D2" w:rsidRDefault="004529D2" w:rsidP="004529D2">
      <w:pPr>
        <w:rPr>
          <w:i/>
        </w:rPr>
      </w:pPr>
      <w:r w:rsidRPr="00904032">
        <w:rPr>
          <w:i/>
        </w:rPr>
        <w:t>Equivalent de la mousse.</w:t>
      </w:r>
    </w:p>
    <w:p w:rsidR="004529D2" w:rsidRDefault="004529D2" w:rsidP="004529D2">
      <w:r>
        <w:t>Plante utilisé comme matériau. Elle permet de fourrer les bottes et habits pour tenir chaud et de faire des couchettes.</w:t>
      </w:r>
    </w:p>
    <w:p w:rsidR="004529D2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0E63DD9B" wp14:editId="283934FD">
            <wp:extent cx="495300" cy="341447"/>
            <wp:effectExtent l="0" t="0" r="0" b="1905"/>
            <wp:docPr id="12" name="Image 12" descr="C:\Users\Corinne\AppData\Local\Microsoft\Windows\INetCache\Content.Word\S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rinne\AppData\Local\Microsoft\Windows\INetCache\Content.Word\Somo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9" cy="34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Fiko</w:t>
      </w:r>
      <w:proofErr w:type="spellEnd"/>
    </w:p>
    <w:p w:rsidR="004529D2" w:rsidRPr="004015A0" w:rsidRDefault="004529D2" w:rsidP="004529D2">
      <w:pPr>
        <w:rPr>
          <w:i/>
        </w:rPr>
      </w:pPr>
      <w:r w:rsidRPr="004015A0">
        <w:rPr>
          <w:i/>
        </w:rPr>
        <w:t>Equivalent des fougères</w:t>
      </w:r>
      <w:r>
        <w:rPr>
          <w:i/>
        </w:rPr>
        <w:t>.</w:t>
      </w:r>
    </w:p>
    <w:p w:rsidR="004529D2" w:rsidRDefault="004529D2" w:rsidP="004529D2">
      <w:r>
        <w:t>Séchée, elle est utilisée en combustible, sinon, elle peut être utilisée dans l’alimentation, mais en faisant attention car certaines parties sont toxiques.</w:t>
      </w:r>
    </w:p>
    <w:p w:rsidR="004529D2" w:rsidRPr="004015A0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35B291CC" wp14:editId="1E900851">
            <wp:extent cx="1213545" cy="857250"/>
            <wp:effectExtent l="0" t="0" r="5715" b="0"/>
            <wp:docPr id="13" name="Image 13" descr="C:\Users\Corinne\AppData\Local\Microsoft\Windows\INetCache\Content.Word\Fi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orinne\AppData\Local\Microsoft\Windows\INetCache\Content.Word\Fiko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983" cy="88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2"/>
      </w:pPr>
      <w:bookmarkStart w:id="12" w:name="_Toc384738129"/>
      <w:r w:rsidRPr="004529D2">
        <w:t>Arbustes</w:t>
      </w:r>
      <w:bookmarkEnd w:id="12"/>
    </w:p>
    <w:p w:rsidR="004529D2" w:rsidRDefault="004529D2" w:rsidP="004529D2">
      <w:pPr>
        <w:pStyle w:val="Titre3"/>
      </w:pPr>
      <w:proofErr w:type="spellStart"/>
      <w:r w:rsidRPr="004529D2">
        <w:t>Bero</w:t>
      </w:r>
      <w:proofErr w:type="spellEnd"/>
    </w:p>
    <w:p w:rsidR="004529D2" w:rsidRPr="00951704" w:rsidRDefault="004529D2" w:rsidP="004529D2">
      <w:pPr>
        <w:rPr>
          <w:i/>
        </w:rPr>
      </w:pPr>
      <w:r w:rsidRPr="00951704">
        <w:rPr>
          <w:i/>
        </w:rPr>
        <w:t xml:space="preserve">Equivalent des airelles. </w:t>
      </w:r>
    </w:p>
    <w:p w:rsidR="004529D2" w:rsidRDefault="004529D2" w:rsidP="004529D2">
      <w:r>
        <w:lastRenderedPageBreak/>
        <w:t>Plantes à baies utilisées pour la consommation.</w:t>
      </w:r>
    </w:p>
    <w:p w:rsidR="004529D2" w:rsidRPr="00951704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169BD0AA" wp14:editId="72A0B6F0">
            <wp:extent cx="1219200" cy="1141885"/>
            <wp:effectExtent l="0" t="0" r="0" b="1270"/>
            <wp:docPr id="14" name="Image 14" descr="C:\Users\Corinne\AppData\Local\Microsoft\Windows\INetCache\Content.Word\B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rinne\AppData\Local\Microsoft\Windows\INetCache\Content.Word\Ber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842" cy="115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Bailo</w:t>
      </w:r>
      <w:proofErr w:type="spellEnd"/>
    </w:p>
    <w:p w:rsidR="004529D2" w:rsidRPr="00E1365B" w:rsidRDefault="004529D2" w:rsidP="004529D2">
      <w:pPr>
        <w:rPr>
          <w:i/>
        </w:rPr>
      </w:pPr>
      <w:r w:rsidRPr="00E1365B">
        <w:rPr>
          <w:i/>
        </w:rPr>
        <w:t>Equivalent des genêts.</w:t>
      </w:r>
    </w:p>
    <w:p w:rsidR="004529D2" w:rsidRDefault="004529D2" w:rsidP="004529D2">
      <w:r>
        <w:t>Plante qui une fois séchée permet de fabriquer des cordages et des balais. Aurait des propriétés médicinales.</w:t>
      </w:r>
    </w:p>
    <w:p w:rsidR="004529D2" w:rsidRPr="00E1365B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1A970356" wp14:editId="2E67AE52">
            <wp:extent cx="683539" cy="904875"/>
            <wp:effectExtent l="0" t="0" r="2540" b="0"/>
            <wp:docPr id="15" name="Image 15" descr="C:\Users\Corinne\AppData\Local\Microsoft\Windows\INetCache\Content.Word\Bai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rinne\AppData\Local\Microsoft\Windows\INetCache\Content.Word\Bailo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73" cy="91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Thorno</w:t>
      </w:r>
      <w:proofErr w:type="spellEnd"/>
    </w:p>
    <w:p w:rsidR="004529D2" w:rsidRPr="008F622E" w:rsidRDefault="004529D2" w:rsidP="004529D2">
      <w:pPr>
        <w:rPr>
          <w:i/>
        </w:rPr>
      </w:pPr>
      <w:r w:rsidRPr="008F622E">
        <w:rPr>
          <w:i/>
        </w:rPr>
        <w:t>Equivalent de l’argousier.</w:t>
      </w:r>
    </w:p>
    <w:p w:rsidR="004529D2" w:rsidRDefault="004529D2" w:rsidP="004529D2">
      <w:r>
        <w:t>Plante dont les usages sont alimentaires et médicinaux.</w:t>
      </w:r>
    </w:p>
    <w:p w:rsidR="004529D2" w:rsidRPr="008F622E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5A973C7B" wp14:editId="76F81977">
            <wp:extent cx="816384" cy="666750"/>
            <wp:effectExtent l="0" t="0" r="3175" b="0"/>
            <wp:docPr id="16" name="Image 16" descr="C:\Users\Corinne\AppData\Local\Microsoft\Windows\INetCache\Content.Word\Tho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rinne\AppData\Local\Microsoft\Windows\INetCache\Content.Word\Thorno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339" cy="67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Eiko</w:t>
      </w:r>
      <w:proofErr w:type="spellEnd"/>
    </w:p>
    <w:p w:rsidR="004529D2" w:rsidRPr="00F12664" w:rsidRDefault="004529D2" w:rsidP="004529D2">
      <w:pPr>
        <w:rPr>
          <w:i/>
        </w:rPr>
      </w:pPr>
      <w:r w:rsidRPr="00F12664">
        <w:rPr>
          <w:i/>
        </w:rPr>
        <w:t>Equivalent de la bruyère.</w:t>
      </w:r>
    </w:p>
    <w:p w:rsidR="004529D2" w:rsidRDefault="004529D2" w:rsidP="004529D2">
      <w:r>
        <w:t>Plante à fleur utilisée dans la confection de vêtements et pour la médecine.</w:t>
      </w:r>
    </w:p>
    <w:p w:rsidR="004529D2" w:rsidRPr="00F12664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26F5E1D1" wp14:editId="41E4E4DE">
            <wp:extent cx="1152525" cy="845438"/>
            <wp:effectExtent l="0" t="0" r="0" b="0"/>
            <wp:docPr id="17" name="Image 17" descr="C:\Users\Corinne\AppData\Local\Microsoft\Windows\INetCache\Content.Word\Ei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orinne\AppData\Local\Microsoft\Windows\INetCache\Content.Word\Eiko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414" cy="85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Rorro</w:t>
      </w:r>
      <w:proofErr w:type="spellEnd"/>
    </w:p>
    <w:p w:rsidR="004529D2" w:rsidRPr="00C33042" w:rsidRDefault="004529D2" w:rsidP="004529D2">
      <w:pPr>
        <w:rPr>
          <w:i/>
        </w:rPr>
      </w:pPr>
      <w:r w:rsidRPr="00C33042">
        <w:rPr>
          <w:i/>
        </w:rPr>
        <w:t>Equivalent du romarin</w:t>
      </w:r>
    </w:p>
    <w:p w:rsidR="004529D2" w:rsidRDefault="004529D2" w:rsidP="004529D2">
      <w:r>
        <w:t>Plante utilisée comme assaisonnement.</w:t>
      </w:r>
    </w:p>
    <w:p w:rsidR="004529D2" w:rsidRPr="00C33042" w:rsidRDefault="004529D2" w:rsidP="004529D2">
      <w:pPr>
        <w:jc w:val="center"/>
      </w:pPr>
      <w:r>
        <w:rPr>
          <w:i/>
          <w:noProof/>
          <w:lang w:eastAsia="fr-FR"/>
        </w:rPr>
        <w:drawing>
          <wp:inline distT="0" distB="0" distL="0" distR="0" wp14:anchorId="052CFF9B" wp14:editId="2A568074">
            <wp:extent cx="506550" cy="704850"/>
            <wp:effectExtent l="0" t="0" r="8255" b="0"/>
            <wp:docPr id="19" name="Image 19" descr="C:\Users\Corinne\AppData\Local\Microsoft\Windows\INetCache\Content.Word\Ro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orinne\AppData\Local\Microsoft\Windows\INetCache\Content.Word\Rorro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89" cy="72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lastRenderedPageBreak/>
        <w:t>Lavo</w:t>
      </w:r>
      <w:proofErr w:type="spellEnd"/>
    </w:p>
    <w:p w:rsidR="004529D2" w:rsidRPr="00CE6B96" w:rsidRDefault="004529D2" w:rsidP="004529D2">
      <w:pPr>
        <w:rPr>
          <w:i/>
        </w:rPr>
      </w:pPr>
      <w:r w:rsidRPr="00CE6B96">
        <w:rPr>
          <w:i/>
        </w:rPr>
        <w:t>Equivalent de la lavande.</w:t>
      </w:r>
    </w:p>
    <w:p w:rsidR="004529D2" w:rsidRDefault="004529D2" w:rsidP="004529D2">
      <w:r>
        <w:t>Plante très odorante utilisée à des fins médicinales.</w:t>
      </w:r>
    </w:p>
    <w:p w:rsidR="004529D2" w:rsidRPr="00CE6B96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538A9CE2" wp14:editId="07B17388">
            <wp:extent cx="439531" cy="590550"/>
            <wp:effectExtent l="0" t="0" r="0" b="0"/>
            <wp:docPr id="20" name="Image 20" descr="C:\Users\Corinne\AppData\Local\Microsoft\Windows\INetCache\Content.Word\La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orinne\AppData\Local\Microsoft\Windows\INetCache\Content.Word\Lavo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0" cy="60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2"/>
      </w:pPr>
      <w:bookmarkStart w:id="13" w:name="_Toc384738130"/>
      <w:r w:rsidRPr="004529D2">
        <w:t>Légumineuses</w:t>
      </w:r>
      <w:bookmarkEnd w:id="13"/>
    </w:p>
    <w:p w:rsidR="004529D2" w:rsidRDefault="004529D2" w:rsidP="004529D2">
      <w:pPr>
        <w:pStyle w:val="Titre3"/>
      </w:pPr>
      <w:proofErr w:type="spellStart"/>
      <w:r w:rsidRPr="004529D2">
        <w:t>Arido</w:t>
      </w:r>
      <w:proofErr w:type="spellEnd"/>
    </w:p>
    <w:p w:rsidR="004529D2" w:rsidRPr="005312C5" w:rsidRDefault="004529D2" w:rsidP="004529D2">
      <w:pPr>
        <w:rPr>
          <w:i/>
        </w:rPr>
      </w:pPr>
      <w:r w:rsidRPr="005312C5">
        <w:rPr>
          <w:i/>
        </w:rPr>
        <w:t>Equivalent de l’arachide.</w:t>
      </w:r>
    </w:p>
    <w:p w:rsidR="004529D2" w:rsidRDefault="004529D2" w:rsidP="004529D2">
      <w:r>
        <w:t>Plante oléagineuse utilisée pour la consommation.</w:t>
      </w:r>
    </w:p>
    <w:p w:rsidR="004529D2" w:rsidRPr="005312C5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104265" cy="1319530"/>
            <wp:effectExtent l="0" t="0" r="635" b="0"/>
            <wp:docPr id="37" name="Image 37" descr="Ar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rido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Beano</w:t>
      </w:r>
      <w:proofErr w:type="spellEnd"/>
    </w:p>
    <w:p w:rsidR="004529D2" w:rsidRPr="00C8725C" w:rsidRDefault="004529D2" w:rsidP="004529D2">
      <w:pPr>
        <w:rPr>
          <w:i/>
        </w:rPr>
      </w:pPr>
      <w:r w:rsidRPr="00C8725C">
        <w:rPr>
          <w:i/>
        </w:rPr>
        <w:t>Equivalent des haricots</w:t>
      </w:r>
    </w:p>
    <w:p w:rsidR="004529D2" w:rsidRDefault="004529D2" w:rsidP="004529D2">
      <w:r>
        <w:t>Plante dont les grandes cosses sont comestibles.</w:t>
      </w:r>
    </w:p>
    <w:p w:rsidR="004529D2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458720" cy="1682115"/>
            <wp:effectExtent l="0" t="0" r="0" b="0"/>
            <wp:docPr id="36" name="Image 36" descr="Be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eano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Pr="00C8725C" w:rsidRDefault="004529D2" w:rsidP="004529D2"/>
    <w:p w:rsidR="004529D2" w:rsidRDefault="004529D2" w:rsidP="004529D2">
      <w:pPr>
        <w:pStyle w:val="Titre2"/>
      </w:pPr>
      <w:bookmarkStart w:id="14" w:name="_Toc384738131"/>
      <w:r>
        <w:t xml:space="preserve">Plantes </w:t>
      </w:r>
      <w:r w:rsidRPr="004529D2">
        <w:t>grasses</w:t>
      </w:r>
      <w:bookmarkEnd w:id="14"/>
    </w:p>
    <w:p w:rsidR="004529D2" w:rsidRDefault="004529D2" w:rsidP="004529D2">
      <w:pPr>
        <w:pStyle w:val="Titre3"/>
      </w:pPr>
      <w:proofErr w:type="spellStart"/>
      <w:r w:rsidRPr="004529D2">
        <w:t>Kakto</w:t>
      </w:r>
      <w:proofErr w:type="spellEnd"/>
    </w:p>
    <w:p w:rsidR="004529D2" w:rsidRPr="00CE7709" w:rsidRDefault="004529D2" w:rsidP="004529D2">
      <w:pPr>
        <w:rPr>
          <w:i/>
        </w:rPr>
      </w:pPr>
      <w:r w:rsidRPr="00CE7709">
        <w:rPr>
          <w:i/>
        </w:rPr>
        <w:t>Equivalent du cactus</w:t>
      </w:r>
    </w:p>
    <w:p w:rsidR="004529D2" w:rsidRDefault="004529D2" w:rsidP="004529D2">
      <w:r>
        <w:t>Plante des régions chaudes, consommable.</w:t>
      </w:r>
    </w:p>
    <w:p w:rsidR="004529D2" w:rsidRPr="00CE7709" w:rsidRDefault="004529D2" w:rsidP="004529D2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DA9CB53" wp14:editId="35E9FB5B">
            <wp:extent cx="1539660" cy="942975"/>
            <wp:effectExtent l="0" t="0" r="3810" b="0"/>
            <wp:docPr id="18" name="Image 18" descr="C:\Users\Corinne\AppData\Local\Microsoft\Windows\INetCache\Content.Word\Kak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rinne\AppData\Local\Microsoft\Windows\INetCache\Content.Word\Kakto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211" cy="9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Aloe</w:t>
      </w:r>
      <w:proofErr w:type="spellEnd"/>
    </w:p>
    <w:p w:rsidR="004529D2" w:rsidRPr="005B7F2D" w:rsidRDefault="004529D2" w:rsidP="004529D2">
      <w:pPr>
        <w:rPr>
          <w:i/>
        </w:rPr>
      </w:pPr>
      <w:r w:rsidRPr="005B7F2D">
        <w:rPr>
          <w:i/>
        </w:rPr>
        <w:t>Equivalent de l’</w:t>
      </w:r>
      <w:proofErr w:type="spellStart"/>
      <w:r w:rsidRPr="005B7F2D">
        <w:rPr>
          <w:i/>
        </w:rPr>
        <w:t>Aloes</w:t>
      </w:r>
      <w:proofErr w:type="spellEnd"/>
      <w:r w:rsidRPr="005B7F2D">
        <w:rPr>
          <w:i/>
        </w:rPr>
        <w:t>.</w:t>
      </w:r>
    </w:p>
    <w:p w:rsidR="004529D2" w:rsidRDefault="004529D2" w:rsidP="004529D2">
      <w:r>
        <w:t>Plante « grasse » dont le suc est utilisé pour accélérer la guérison.</w:t>
      </w:r>
    </w:p>
    <w:p w:rsidR="004529D2" w:rsidRPr="008354B3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80615" cy="1276985"/>
            <wp:effectExtent l="0" t="0" r="635" b="0"/>
            <wp:docPr id="35" name="Image 35" descr="Al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lo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Bromelio</w:t>
      </w:r>
      <w:proofErr w:type="spellEnd"/>
    </w:p>
    <w:p w:rsidR="004529D2" w:rsidRPr="00A2669A" w:rsidRDefault="004529D2" w:rsidP="004529D2">
      <w:pPr>
        <w:rPr>
          <w:i/>
        </w:rPr>
      </w:pPr>
      <w:r w:rsidRPr="00A2669A">
        <w:rPr>
          <w:i/>
        </w:rPr>
        <w:t xml:space="preserve">Equivalent du </w:t>
      </w:r>
      <w:proofErr w:type="spellStart"/>
      <w:r w:rsidRPr="00A2669A">
        <w:rPr>
          <w:i/>
        </w:rPr>
        <w:t>bromelia</w:t>
      </w:r>
      <w:proofErr w:type="spellEnd"/>
    </w:p>
    <w:p w:rsidR="004529D2" w:rsidRDefault="004529D2" w:rsidP="004529D2">
      <w:r>
        <w:t>Plante utilisée dans la fabrication textile.</w:t>
      </w:r>
    </w:p>
    <w:p w:rsidR="004529D2" w:rsidRPr="00A2669A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6C5CA17B" wp14:editId="38ABDA34">
            <wp:extent cx="1276350" cy="838200"/>
            <wp:effectExtent l="0" t="0" r="0" b="0"/>
            <wp:docPr id="21" name="Image 21" descr="C:\Users\Corinne\AppData\Local\Microsoft\Windows\INetCache\Content.Word\Brome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orinne\AppData\Local\Microsoft\Windows\INetCache\Content.Word\Bromelio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Echevo</w:t>
      </w:r>
      <w:proofErr w:type="spellEnd"/>
    </w:p>
    <w:p w:rsidR="004529D2" w:rsidRPr="00C46E24" w:rsidRDefault="004529D2" w:rsidP="004529D2">
      <w:pPr>
        <w:rPr>
          <w:i/>
        </w:rPr>
      </w:pPr>
      <w:r w:rsidRPr="00C46E24">
        <w:rPr>
          <w:i/>
        </w:rPr>
        <w:t>Equivalent de l’</w:t>
      </w:r>
      <w:proofErr w:type="spellStart"/>
      <w:r w:rsidRPr="00C46E24">
        <w:rPr>
          <w:i/>
        </w:rPr>
        <w:t>écheveria</w:t>
      </w:r>
      <w:proofErr w:type="spellEnd"/>
      <w:r w:rsidRPr="00C46E24">
        <w:rPr>
          <w:i/>
        </w:rPr>
        <w:t>.</w:t>
      </w:r>
    </w:p>
    <w:p w:rsidR="004529D2" w:rsidRDefault="004529D2" w:rsidP="004529D2">
      <w:r>
        <w:t>Plante n’ayant pas d’utilisation autre que décorative.</w:t>
      </w:r>
    </w:p>
    <w:p w:rsidR="004529D2" w:rsidRPr="006D7EED" w:rsidRDefault="004529D2" w:rsidP="004529D2">
      <w:pPr>
        <w:jc w:val="center"/>
      </w:pPr>
      <w:r>
        <w:rPr>
          <w:i/>
          <w:noProof/>
          <w:lang w:eastAsia="fr-FR"/>
        </w:rPr>
        <w:drawing>
          <wp:inline distT="0" distB="0" distL="0" distR="0" wp14:anchorId="33DED3BC" wp14:editId="066D9AC8">
            <wp:extent cx="1514475" cy="1064865"/>
            <wp:effectExtent l="0" t="0" r="0" b="2540"/>
            <wp:docPr id="22" name="Image 22" descr="C:\Users\Corinne\AppData\Local\Microsoft\Windows\INetCache\Content.Word\Ech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orinne\AppData\Local\Microsoft\Windows\INetCache\Content.Word\Echevo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8" cy="10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t>Fangsorxo</w:t>
      </w:r>
      <w:proofErr w:type="spellEnd"/>
    </w:p>
    <w:p w:rsidR="004529D2" w:rsidRPr="00461223" w:rsidRDefault="004529D2" w:rsidP="004529D2">
      <w:pPr>
        <w:rPr>
          <w:i/>
        </w:rPr>
      </w:pPr>
      <w:r w:rsidRPr="00461223">
        <w:rPr>
          <w:i/>
        </w:rPr>
        <w:t>Equivalent du croc de sorcière</w:t>
      </w:r>
    </w:p>
    <w:p w:rsidR="004529D2" w:rsidRDefault="004529D2" w:rsidP="004529D2">
      <w:r>
        <w:t>Plante fleurie utilisée crue, cuite ou en confiture.</w:t>
      </w:r>
    </w:p>
    <w:p w:rsidR="004529D2" w:rsidRPr="00461223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 wp14:anchorId="35D7A913" wp14:editId="2D7DFD25">
            <wp:extent cx="1391106" cy="857250"/>
            <wp:effectExtent l="0" t="0" r="0" b="0"/>
            <wp:docPr id="23" name="Image 23" descr="C:\Users\Corinne\AppData\Local\Microsoft\Windows\INetCache\Content.Word\Fangsor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orinne\AppData\Local\Microsoft\Windows\INetCache\Content.Word\Fangsorxo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977" cy="86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9D2" w:rsidRDefault="004529D2" w:rsidP="004529D2">
      <w:pPr>
        <w:pStyle w:val="Titre3"/>
      </w:pPr>
      <w:proofErr w:type="spellStart"/>
      <w:r w:rsidRPr="004529D2">
        <w:lastRenderedPageBreak/>
        <w:t>Squo</w:t>
      </w:r>
      <w:proofErr w:type="spellEnd"/>
    </w:p>
    <w:p w:rsidR="004529D2" w:rsidRPr="002D64AE" w:rsidRDefault="004529D2" w:rsidP="004529D2">
      <w:pPr>
        <w:rPr>
          <w:i/>
        </w:rPr>
      </w:pPr>
      <w:r w:rsidRPr="002D64AE">
        <w:rPr>
          <w:i/>
        </w:rPr>
        <w:t>Equivalent de la courge</w:t>
      </w:r>
    </w:p>
    <w:p w:rsidR="004529D2" w:rsidRPr="002D64AE" w:rsidRDefault="004529D2" w:rsidP="004529D2">
      <w:r>
        <w:t>Plante à peau dure utilisée en cuisine.</w:t>
      </w:r>
    </w:p>
    <w:p w:rsidR="004529D2" w:rsidRPr="00B86135" w:rsidRDefault="004529D2" w:rsidP="004529D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501140" cy="880110"/>
            <wp:effectExtent l="0" t="0" r="3810" b="0"/>
            <wp:docPr id="34" name="Image 34" descr="Sq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quo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B8" w:rsidRPr="007340B8" w:rsidRDefault="007340B8" w:rsidP="007340B8"/>
    <w:sectPr w:rsidR="007340B8" w:rsidRPr="007340B8" w:rsidSect="00F129F1">
      <w:headerReference w:type="even" r:id="rId69"/>
      <w:headerReference w:type="default" r:id="rId70"/>
      <w:footerReference w:type="even" r:id="rId71"/>
      <w:footerReference w:type="default" r:id="rId72"/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89B" w:rsidRDefault="0009489B" w:rsidP="00F129F1">
      <w:pPr>
        <w:spacing w:after="0" w:line="240" w:lineRule="auto"/>
      </w:pPr>
      <w:r>
        <w:separator/>
      </w:r>
    </w:p>
  </w:endnote>
  <w:endnote w:type="continuationSeparator" w:id="0">
    <w:p w:rsidR="0009489B" w:rsidRDefault="0009489B" w:rsidP="00F12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8AB" w:rsidRPr="0084775E" w:rsidRDefault="006F48AB" w:rsidP="00A81853">
    <w:pPr>
      <w:pStyle w:val="Pieddepage"/>
      <w:rPr>
        <w:color w:val="2E74B5" w:themeColor="accent1" w:themeShade="BF"/>
        <w:sz w:val="32"/>
        <w:szCs w:val="32"/>
      </w:rPr>
    </w:pPr>
    <w:r w:rsidRPr="0084775E">
      <w:rPr>
        <w:b/>
        <w:color w:val="2E74B5" w:themeColor="accent1" w:themeShade="BF"/>
        <w:sz w:val="32"/>
        <w:szCs w:val="32"/>
      </w:rPr>
      <w:fldChar w:fldCharType="begin"/>
    </w:r>
    <w:r w:rsidRPr="0084775E">
      <w:rPr>
        <w:b/>
        <w:color w:val="2E74B5" w:themeColor="accent1" w:themeShade="BF"/>
        <w:sz w:val="32"/>
        <w:szCs w:val="32"/>
      </w:rPr>
      <w:instrText>PAGE   \* MERGEFORMAT</w:instrText>
    </w:r>
    <w:r w:rsidRPr="0084775E">
      <w:rPr>
        <w:b/>
        <w:color w:val="2E74B5" w:themeColor="accent1" w:themeShade="BF"/>
        <w:sz w:val="32"/>
        <w:szCs w:val="32"/>
      </w:rPr>
      <w:fldChar w:fldCharType="separate"/>
    </w:r>
    <w:r w:rsidR="003E6586">
      <w:rPr>
        <w:b/>
        <w:noProof/>
        <w:color w:val="2E74B5" w:themeColor="accent1" w:themeShade="BF"/>
        <w:sz w:val="32"/>
        <w:szCs w:val="32"/>
      </w:rPr>
      <w:t>4</w:t>
    </w:r>
    <w:r w:rsidRPr="0084775E">
      <w:rPr>
        <w:b/>
        <w:color w:val="2E74B5" w:themeColor="accent1" w:themeShade="BF"/>
        <w:sz w:val="32"/>
        <w:szCs w:val="32"/>
      </w:rPr>
      <w:fldChar w:fldCharType="end"/>
    </w:r>
    <w:r w:rsidRPr="0084775E">
      <w:rPr>
        <w:color w:val="2E74B5" w:themeColor="accent1" w:themeShade="BF"/>
        <w:sz w:val="32"/>
        <w:szCs w:val="32"/>
      </w:rPr>
      <w:tab/>
    </w:r>
    <w:sdt>
      <w:sdtPr>
        <w:rPr>
          <w:color w:val="2E74B5" w:themeColor="accent1" w:themeShade="BF"/>
          <w:sz w:val="32"/>
          <w:szCs w:val="32"/>
        </w:rPr>
        <w:id w:val="-1261749465"/>
        <w:docPartObj>
          <w:docPartGallery w:val="Page Numbers (Bottom of Page)"/>
          <w:docPartUnique/>
        </w:docPartObj>
      </w:sdtPr>
      <w:sdtEndPr/>
      <w:sdtContent>
        <w:sdt>
          <w:sdtPr>
            <w:rPr>
              <w:color w:val="2E74B5" w:themeColor="accent1" w:themeShade="BF"/>
              <w:sz w:val="32"/>
              <w:szCs w:val="32"/>
            </w:rPr>
            <w:alias w:val="Société"/>
            <w:tag w:val=""/>
            <w:id w:val="-1820562080"/>
            <w:placeholder>
              <w:docPart w:val="B23D06370F2647B0BF61E6F7DD84B961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proofErr w:type="spellStart"/>
            <w:r w:rsidRPr="0084775E">
              <w:rPr>
                <w:color w:val="2E74B5" w:themeColor="accent1" w:themeShade="BF"/>
                <w:sz w:val="32"/>
                <w:szCs w:val="32"/>
              </w:rPr>
              <w:t>Quantyl</w:t>
            </w:r>
            <w:proofErr w:type="spellEnd"/>
            <w:r w:rsidRPr="0084775E">
              <w:rPr>
                <w:color w:val="2E74B5" w:themeColor="accent1" w:themeShade="BF"/>
                <w:sz w:val="32"/>
                <w:szCs w:val="32"/>
              </w:rPr>
              <w:t xml:space="preserve"> SARL</w:t>
            </w:r>
          </w:sdtContent>
        </w:sdt>
      </w:sdtContent>
    </w:sdt>
  </w:p>
  <w:p w:rsidR="006F48AB" w:rsidRPr="0084775E" w:rsidRDefault="006F48AB" w:rsidP="00A81853">
    <w:pPr>
      <w:pStyle w:val="Pieddepage"/>
      <w:rPr>
        <w:i/>
        <w:color w:val="9CC2E5" w:themeColor="accent1" w:themeTint="99"/>
      </w:rPr>
    </w:pPr>
    <w:r w:rsidRPr="0084775E">
      <w:rPr>
        <w:i/>
        <w:color w:val="9CC2E5" w:themeColor="accent1" w:themeTint="99"/>
      </w:rPr>
      <w:tab/>
    </w:r>
    <w:sdt>
      <w:sdtPr>
        <w:rPr>
          <w:i/>
          <w:color w:val="9CC2E5" w:themeColor="accent1" w:themeTint="99"/>
        </w:rPr>
        <w:alias w:val="Adresse société"/>
        <w:tag w:val=""/>
        <w:id w:val="1691571392"/>
        <w:placeholder>
          <w:docPart w:val="74197C034904468B8735A26A46D84B87"/>
        </w:placeholder>
        <w:dataBinding w:prefixMappings="xmlns:ns0='http://schemas.microsoft.com/office/2006/coverPageProps' " w:xpath="/ns0:CoverPageProperties[1]/ns0:CompanyAddress[1]" w:storeItemID="{55AF091B-3C7A-41E3-B477-F2FDAA23CFDA}"/>
        <w:text/>
      </w:sdtPr>
      <w:sdtEndPr/>
      <w:sdtContent>
        <w:r w:rsidRPr="0084775E">
          <w:rPr>
            <w:i/>
            <w:color w:val="9CC2E5" w:themeColor="accent1" w:themeTint="99"/>
          </w:rPr>
          <w:t>8 Avenu</w:t>
        </w:r>
        <w:r w:rsidR="004E170B">
          <w:rPr>
            <w:i/>
            <w:color w:val="9CC2E5" w:themeColor="accent1" w:themeTint="99"/>
          </w:rPr>
          <w:t>e</w:t>
        </w:r>
        <w:r w:rsidRPr="0084775E">
          <w:rPr>
            <w:i/>
            <w:color w:val="9CC2E5" w:themeColor="accent1" w:themeTint="99"/>
          </w:rPr>
          <w:t xml:space="preserve"> du Maquis, 26100 Romans sur Isère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8AB" w:rsidRPr="0084775E" w:rsidRDefault="006F48AB" w:rsidP="00A81853">
    <w:pPr>
      <w:pStyle w:val="Pieddepage"/>
      <w:rPr>
        <w:color w:val="2E74B5" w:themeColor="accent1" w:themeShade="BF"/>
        <w:sz w:val="32"/>
        <w:szCs w:val="32"/>
      </w:rPr>
    </w:pPr>
    <w:r w:rsidRPr="0084775E">
      <w:rPr>
        <w:color w:val="2E74B5" w:themeColor="accent1" w:themeShade="BF"/>
        <w:sz w:val="32"/>
        <w:szCs w:val="32"/>
      </w:rPr>
      <w:tab/>
    </w:r>
    <w:sdt>
      <w:sdtPr>
        <w:rPr>
          <w:color w:val="2E74B5" w:themeColor="accent1" w:themeShade="BF"/>
          <w:sz w:val="32"/>
          <w:szCs w:val="32"/>
        </w:rPr>
        <w:id w:val="-145216125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color w:val="2E74B5" w:themeColor="accent1" w:themeShade="BF"/>
              <w:sz w:val="32"/>
              <w:szCs w:val="32"/>
            </w:rPr>
            <w:alias w:val="Société"/>
            <w:tag w:val=""/>
            <w:id w:val="1427229699"/>
            <w:placeholder>
              <w:docPart w:val="A73C78A1314346C19CC4A902202C0C69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proofErr w:type="spellStart"/>
            <w:r w:rsidRPr="0084775E">
              <w:rPr>
                <w:color w:val="2E74B5" w:themeColor="accent1" w:themeShade="BF"/>
                <w:sz w:val="32"/>
                <w:szCs w:val="32"/>
              </w:rPr>
              <w:t>Quantyl</w:t>
            </w:r>
            <w:proofErr w:type="spellEnd"/>
            <w:r w:rsidRPr="0084775E">
              <w:rPr>
                <w:color w:val="2E74B5" w:themeColor="accent1" w:themeShade="BF"/>
                <w:sz w:val="32"/>
                <w:szCs w:val="32"/>
              </w:rPr>
              <w:t xml:space="preserve"> SARL</w:t>
            </w:r>
          </w:sdtContent>
        </w:sdt>
      </w:sdtContent>
    </w:sdt>
    <w:r w:rsidRPr="0084775E">
      <w:rPr>
        <w:color w:val="2E74B5" w:themeColor="accent1" w:themeShade="BF"/>
        <w:sz w:val="32"/>
        <w:szCs w:val="32"/>
      </w:rPr>
      <w:tab/>
    </w:r>
    <w:r w:rsidRPr="0084775E">
      <w:rPr>
        <w:b/>
        <w:color w:val="2E74B5" w:themeColor="accent1" w:themeShade="BF"/>
        <w:sz w:val="32"/>
        <w:szCs w:val="32"/>
      </w:rPr>
      <w:fldChar w:fldCharType="begin"/>
    </w:r>
    <w:r w:rsidRPr="0084775E">
      <w:rPr>
        <w:b/>
        <w:color w:val="2E74B5" w:themeColor="accent1" w:themeShade="BF"/>
        <w:sz w:val="32"/>
        <w:szCs w:val="32"/>
      </w:rPr>
      <w:instrText>PAGE   \* MERGEFORMAT</w:instrText>
    </w:r>
    <w:r w:rsidRPr="0084775E">
      <w:rPr>
        <w:b/>
        <w:color w:val="2E74B5" w:themeColor="accent1" w:themeShade="BF"/>
        <w:sz w:val="32"/>
        <w:szCs w:val="32"/>
      </w:rPr>
      <w:fldChar w:fldCharType="separate"/>
    </w:r>
    <w:r w:rsidR="003E6586">
      <w:rPr>
        <w:b/>
        <w:noProof/>
        <w:color w:val="2E74B5" w:themeColor="accent1" w:themeShade="BF"/>
        <w:sz w:val="32"/>
        <w:szCs w:val="32"/>
      </w:rPr>
      <w:t>3</w:t>
    </w:r>
    <w:r w:rsidRPr="0084775E">
      <w:rPr>
        <w:b/>
        <w:color w:val="2E74B5" w:themeColor="accent1" w:themeShade="BF"/>
        <w:sz w:val="32"/>
        <w:szCs w:val="32"/>
      </w:rPr>
      <w:fldChar w:fldCharType="end"/>
    </w:r>
  </w:p>
  <w:p w:rsidR="006F48AB" w:rsidRPr="0084775E" w:rsidRDefault="006F48AB" w:rsidP="00A81853">
    <w:pPr>
      <w:pStyle w:val="Pieddepage"/>
      <w:rPr>
        <w:i/>
        <w:color w:val="9CC2E5" w:themeColor="accent1" w:themeTint="99"/>
      </w:rPr>
    </w:pPr>
    <w:r w:rsidRPr="0084775E">
      <w:rPr>
        <w:i/>
        <w:color w:val="9CC2E5" w:themeColor="accent1" w:themeTint="99"/>
      </w:rPr>
      <w:tab/>
    </w:r>
    <w:sdt>
      <w:sdtPr>
        <w:rPr>
          <w:i/>
          <w:color w:val="9CC2E5" w:themeColor="accent1" w:themeTint="99"/>
        </w:rPr>
        <w:alias w:val="Adresse société"/>
        <w:tag w:val=""/>
        <w:id w:val="-1243717029"/>
        <w:placeholder>
          <w:docPart w:val="FBA6D928F50F4E76B5EF3149AF6F7295"/>
        </w:placeholder>
        <w:dataBinding w:prefixMappings="xmlns:ns0='http://schemas.microsoft.com/office/2006/coverPageProps' " w:xpath="/ns0:CoverPageProperties[1]/ns0:CompanyAddress[1]" w:storeItemID="{55AF091B-3C7A-41E3-B477-F2FDAA23CFDA}"/>
        <w:text/>
      </w:sdtPr>
      <w:sdtEndPr/>
      <w:sdtContent>
        <w:r w:rsidR="004E170B">
          <w:rPr>
            <w:i/>
            <w:color w:val="9CC2E5" w:themeColor="accent1" w:themeTint="99"/>
          </w:rPr>
          <w:t>8 Avenue du Maquis, 26100 Romans sur Isère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89B" w:rsidRDefault="0009489B" w:rsidP="00F129F1">
      <w:pPr>
        <w:spacing w:after="0" w:line="240" w:lineRule="auto"/>
      </w:pPr>
      <w:r>
        <w:separator/>
      </w:r>
    </w:p>
  </w:footnote>
  <w:footnote w:type="continuationSeparator" w:id="0">
    <w:p w:rsidR="0009489B" w:rsidRDefault="0009489B" w:rsidP="00F129F1">
      <w:pPr>
        <w:spacing w:after="0" w:line="240" w:lineRule="auto"/>
      </w:pPr>
      <w:r>
        <w:continuationSeparator/>
      </w:r>
    </w:p>
  </w:footnote>
  <w:footnote w:id="1">
    <w:p w:rsidR="006F48AB" w:rsidRDefault="006F48A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855656">
        <w:t>http://fr.wikipedia.org/wiki/Poaceae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8AB" w:rsidRPr="0084775E" w:rsidRDefault="006F48AB" w:rsidP="0084775E">
    <w:pPr>
      <w:pStyle w:val="En-tte"/>
      <w:pBdr>
        <w:bottom w:val="single" w:sz="24" w:space="1" w:color="1F4E79" w:themeColor="accent1" w:themeShade="80"/>
      </w:pBdr>
      <w:tabs>
        <w:tab w:val="clear" w:pos="4536"/>
      </w:tabs>
      <w:rPr>
        <w:color w:val="2E74B5" w:themeColor="accent1" w:themeShade="BF"/>
        <w:sz w:val="32"/>
        <w:szCs w:val="32"/>
      </w:rPr>
    </w:pPr>
    <w:r w:rsidRPr="0084775E">
      <w:rPr>
        <w:color w:val="2E74B5" w:themeColor="accent1" w:themeShade="BF"/>
        <w:sz w:val="32"/>
        <w:szCs w:val="32"/>
      </w:rPr>
      <w:fldChar w:fldCharType="begin"/>
    </w:r>
    <w:r w:rsidRPr="0084775E">
      <w:rPr>
        <w:color w:val="2E74B5" w:themeColor="accent1" w:themeShade="BF"/>
        <w:sz w:val="32"/>
        <w:szCs w:val="32"/>
      </w:rPr>
      <w:instrText xml:space="preserve"> STYLEREF  "Titre 1" \n  \* MERGEFORMAT </w:instrText>
    </w:r>
    <w:r w:rsidRPr="0084775E">
      <w:rPr>
        <w:color w:val="2E74B5" w:themeColor="accent1" w:themeShade="BF"/>
        <w:sz w:val="32"/>
        <w:szCs w:val="32"/>
      </w:rPr>
      <w:fldChar w:fldCharType="separate"/>
    </w:r>
    <w:r w:rsidR="003E6586">
      <w:rPr>
        <w:noProof/>
        <w:color w:val="2E74B5" w:themeColor="accent1" w:themeShade="BF"/>
        <w:sz w:val="32"/>
        <w:szCs w:val="32"/>
      </w:rPr>
      <w:t>2</w:t>
    </w:r>
    <w:r w:rsidRPr="0084775E">
      <w:rPr>
        <w:color w:val="2E74B5" w:themeColor="accent1" w:themeShade="BF"/>
        <w:sz w:val="32"/>
        <w:szCs w:val="32"/>
      </w:rPr>
      <w:fldChar w:fldCharType="end"/>
    </w:r>
    <w:r w:rsidRPr="0084775E">
      <w:rPr>
        <w:color w:val="2E74B5" w:themeColor="accent1" w:themeShade="BF"/>
        <w:sz w:val="32"/>
        <w:szCs w:val="32"/>
      </w:rPr>
      <w:t xml:space="preserve"> </w:t>
    </w:r>
    <w:r w:rsidRPr="0084775E">
      <w:rPr>
        <w:color w:val="2E74B5" w:themeColor="accent1" w:themeShade="BF"/>
        <w:sz w:val="32"/>
        <w:szCs w:val="32"/>
      </w:rPr>
      <w:fldChar w:fldCharType="begin"/>
    </w:r>
    <w:r w:rsidRPr="0084775E">
      <w:rPr>
        <w:color w:val="2E74B5" w:themeColor="accent1" w:themeShade="BF"/>
        <w:sz w:val="32"/>
        <w:szCs w:val="32"/>
      </w:rPr>
      <w:instrText xml:space="preserve"> STYLEREF  "Titre 1"  \* MERGEFORMAT </w:instrText>
    </w:r>
    <w:r w:rsidRPr="0084775E">
      <w:rPr>
        <w:color w:val="2E74B5" w:themeColor="accent1" w:themeShade="BF"/>
        <w:sz w:val="32"/>
        <w:szCs w:val="32"/>
      </w:rPr>
      <w:fldChar w:fldCharType="separate"/>
    </w:r>
    <w:r w:rsidR="003E6586">
      <w:rPr>
        <w:noProof/>
        <w:color w:val="2E74B5" w:themeColor="accent1" w:themeShade="BF"/>
        <w:sz w:val="32"/>
        <w:szCs w:val="32"/>
      </w:rPr>
      <w:t>Biomes</w:t>
    </w:r>
    <w:r w:rsidRPr="0084775E">
      <w:rPr>
        <w:color w:val="2E74B5" w:themeColor="accent1" w:themeShade="BF"/>
        <w:sz w:val="32"/>
        <w:szCs w:val="32"/>
      </w:rPr>
      <w:fldChar w:fldCharType="end"/>
    </w:r>
    <w:r w:rsidRPr="0084775E">
      <w:rPr>
        <w:color w:val="2E74B5" w:themeColor="accent1" w:themeShade="BF"/>
        <w:sz w:val="32"/>
        <w:szCs w:val="32"/>
      </w:rPr>
      <w:tab/>
    </w:r>
    <w:sdt>
      <w:sdtPr>
        <w:rPr>
          <w:color w:val="2E74B5" w:themeColor="accent1" w:themeShade="BF"/>
          <w:sz w:val="32"/>
          <w:szCs w:val="32"/>
        </w:rPr>
        <w:alias w:val="Titre "/>
        <w:tag w:val=""/>
        <w:id w:val="-1107430178"/>
        <w:placeholder>
          <w:docPart w:val="4C5E6AB95E83493C8034D67F803C190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olor w:val="2E74B5" w:themeColor="accent1" w:themeShade="BF"/>
            <w:sz w:val="32"/>
            <w:szCs w:val="32"/>
          </w:rPr>
          <w:t>Biomes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8AB" w:rsidRPr="0084775E" w:rsidRDefault="0009489B" w:rsidP="0084775E">
    <w:pPr>
      <w:pStyle w:val="En-tte"/>
      <w:pBdr>
        <w:bottom w:val="single" w:sz="24" w:space="1" w:color="1F4E79" w:themeColor="accent1" w:themeShade="80"/>
      </w:pBdr>
      <w:tabs>
        <w:tab w:val="clear" w:pos="4536"/>
      </w:tabs>
      <w:rPr>
        <w:color w:val="2E74B5" w:themeColor="accent1" w:themeShade="BF"/>
        <w:sz w:val="32"/>
        <w:szCs w:val="32"/>
      </w:rPr>
    </w:pPr>
    <w:sdt>
      <w:sdtPr>
        <w:rPr>
          <w:color w:val="2E74B5" w:themeColor="accent1" w:themeShade="BF"/>
          <w:sz w:val="32"/>
          <w:szCs w:val="32"/>
        </w:rPr>
        <w:alias w:val="Titre "/>
        <w:tag w:val=""/>
        <w:id w:val="936871238"/>
        <w:placeholder>
          <w:docPart w:val="5096353E1C294A90B9C7DFD92AE0004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F48AB">
          <w:rPr>
            <w:color w:val="2E74B5" w:themeColor="accent1" w:themeShade="BF"/>
            <w:sz w:val="32"/>
            <w:szCs w:val="32"/>
          </w:rPr>
          <w:t>Biomes</w:t>
        </w:r>
      </w:sdtContent>
    </w:sdt>
    <w:r w:rsidR="006F48AB" w:rsidRPr="0084775E">
      <w:rPr>
        <w:color w:val="2E74B5" w:themeColor="accent1" w:themeShade="BF"/>
        <w:sz w:val="32"/>
        <w:szCs w:val="32"/>
      </w:rPr>
      <w:tab/>
    </w:r>
    <w:r w:rsidR="006F48AB" w:rsidRPr="0084775E">
      <w:rPr>
        <w:color w:val="2E74B5" w:themeColor="accent1" w:themeShade="BF"/>
        <w:sz w:val="32"/>
        <w:szCs w:val="32"/>
      </w:rPr>
      <w:fldChar w:fldCharType="begin"/>
    </w:r>
    <w:r w:rsidR="006F48AB" w:rsidRPr="0084775E">
      <w:rPr>
        <w:color w:val="2E74B5" w:themeColor="accent1" w:themeShade="BF"/>
        <w:sz w:val="32"/>
        <w:szCs w:val="32"/>
      </w:rPr>
      <w:instrText xml:space="preserve"> STYLEREF  "Titre 1" \n  \* MERGEFORMAT </w:instrText>
    </w:r>
    <w:r w:rsidR="006F48AB" w:rsidRPr="0084775E">
      <w:rPr>
        <w:color w:val="2E74B5" w:themeColor="accent1" w:themeShade="BF"/>
        <w:sz w:val="32"/>
        <w:szCs w:val="32"/>
      </w:rPr>
      <w:fldChar w:fldCharType="separate"/>
    </w:r>
    <w:r w:rsidR="003E6586">
      <w:rPr>
        <w:noProof/>
        <w:color w:val="2E74B5" w:themeColor="accent1" w:themeShade="BF"/>
        <w:sz w:val="32"/>
        <w:szCs w:val="32"/>
      </w:rPr>
      <w:t>1</w:t>
    </w:r>
    <w:r w:rsidR="006F48AB" w:rsidRPr="0084775E">
      <w:rPr>
        <w:color w:val="2E74B5" w:themeColor="accent1" w:themeShade="BF"/>
        <w:sz w:val="32"/>
        <w:szCs w:val="32"/>
      </w:rPr>
      <w:fldChar w:fldCharType="end"/>
    </w:r>
    <w:r w:rsidR="006F48AB" w:rsidRPr="0084775E">
      <w:rPr>
        <w:color w:val="2E74B5" w:themeColor="accent1" w:themeShade="BF"/>
        <w:sz w:val="32"/>
        <w:szCs w:val="32"/>
      </w:rPr>
      <w:t xml:space="preserve"> </w:t>
    </w:r>
    <w:r w:rsidR="006F48AB" w:rsidRPr="0084775E">
      <w:rPr>
        <w:color w:val="2E74B5" w:themeColor="accent1" w:themeShade="BF"/>
        <w:sz w:val="32"/>
        <w:szCs w:val="32"/>
      </w:rPr>
      <w:fldChar w:fldCharType="begin"/>
    </w:r>
    <w:r w:rsidR="006F48AB" w:rsidRPr="0084775E">
      <w:rPr>
        <w:color w:val="2E74B5" w:themeColor="accent1" w:themeShade="BF"/>
        <w:sz w:val="32"/>
        <w:szCs w:val="32"/>
      </w:rPr>
      <w:instrText xml:space="preserve"> STYLEREF  "Titre 1"  \* MERGEFORMAT </w:instrText>
    </w:r>
    <w:r w:rsidR="006F48AB" w:rsidRPr="0084775E">
      <w:rPr>
        <w:color w:val="2E74B5" w:themeColor="accent1" w:themeShade="BF"/>
        <w:sz w:val="32"/>
        <w:szCs w:val="32"/>
      </w:rPr>
      <w:fldChar w:fldCharType="separate"/>
    </w:r>
    <w:r w:rsidR="003E6586">
      <w:rPr>
        <w:noProof/>
        <w:color w:val="2E74B5" w:themeColor="accent1" w:themeShade="BF"/>
        <w:sz w:val="32"/>
        <w:szCs w:val="32"/>
      </w:rPr>
      <w:t>Sommaire</w:t>
    </w:r>
    <w:r w:rsidR="006F48AB" w:rsidRPr="0084775E">
      <w:rPr>
        <w:color w:val="2E74B5" w:themeColor="accent1" w:themeShade="BF"/>
        <w:sz w:val="32"/>
        <w:szCs w:val="3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C0A94"/>
    <w:multiLevelType w:val="hybridMultilevel"/>
    <w:tmpl w:val="FD52CF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822A8"/>
    <w:multiLevelType w:val="hybridMultilevel"/>
    <w:tmpl w:val="67F4860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317403"/>
    <w:multiLevelType w:val="hybridMultilevel"/>
    <w:tmpl w:val="FB408F30"/>
    <w:lvl w:ilvl="0" w:tplc="8CCC14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851652"/>
    <w:multiLevelType w:val="hybridMultilevel"/>
    <w:tmpl w:val="F13C10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5365B0"/>
    <w:multiLevelType w:val="multilevel"/>
    <w:tmpl w:val="FB6E3354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>
    <w:nsid w:val="5E2C7F40"/>
    <w:multiLevelType w:val="hybridMultilevel"/>
    <w:tmpl w:val="1486B6E2"/>
    <w:lvl w:ilvl="0" w:tplc="BF8E5F6C">
      <w:start w:val="2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>
    <w:nsid w:val="69EA72DE"/>
    <w:multiLevelType w:val="hybridMultilevel"/>
    <w:tmpl w:val="D8EE9B88"/>
    <w:lvl w:ilvl="0" w:tplc="8266FD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mirrorMargins/>
  <w:proofState w:spelling="clean" w:grammar="clean"/>
  <w:attachedTemplate r:id="rId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9D2"/>
    <w:rsid w:val="000366BF"/>
    <w:rsid w:val="0004567E"/>
    <w:rsid w:val="0009489B"/>
    <w:rsid w:val="002137F3"/>
    <w:rsid w:val="002208D9"/>
    <w:rsid w:val="00220991"/>
    <w:rsid w:val="00252EB5"/>
    <w:rsid w:val="002561E7"/>
    <w:rsid w:val="00297E1F"/>
    <w:rsid w:val="00323E63"/>
    <w:rsid w:val="003E6586"/>
    <w:rsid w:val="00407A3A"/>
    <w:rsid w:val="004529D2"/>
    <w:rsid w:val="00475B32"/>
    <w:rsid w:val="004C6165"/>
    <w:rsid w:val="004E170B"/>
    <w:rsid w:val="00530ABE"/>
    <w:rsid w:val="00630371"/>
    <w:rsid w:val="006A776E"/>
    <w:rsid w:val="006F48AB"/>
    <w:rsid w:val="007340B8"/>
    <w:rsid w:val="0078699D"/>
    <w:rsid w:val="007D38A6"/>
    <w:rsid w:val="007F594A"/>
    <w:rsid w:val="0084027C"/>
    <w:rsid w:val="0084775E"/>
    <w:rsid w:val="00855656"/>
    <w:rsid w:val="008A4C39"/>
    <w:rsid w:val="008C583A"/>
    <w:rsid w:val="008D057D"/>
    <w:rsid w:val="00904B8F"/>
    <w:rsid w:val="00954A70"/>
    <w:rsid w:val="00962AB8"/>
    <w:rsid w:val="009775CE"/>
    <w:rsid w:val="00A81853"/>
    <w:rsid w:val="00A94DC1"/>
    <w:rsid w:val="00AA11DE"/>
    <w:rsid w:val="00AD4CFA"/>
    <w:rsid w:val="00B11FC8"/>
    <w:rsid w:val="00B36BFF"/>
    <w:rsid w:val="00B54DAB"/>
    <w:rsid w:val="00C87AB2"/>
    <w:rsid w:val="00D721CD"/>
    <w:rsid w:val="00DD7604"/>
    <w:rsid w:val="00E12DF2"/>
    <w:rsid w:val="00E80B6A"/>
    <w:rsid w:val="00F12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35B449D-6422-4B9B-A225-774991CC9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208D9"/>
    <w:pPr>
      <w:keepNext/>
      <w:keepLines/>
      <w:pageBreakBefore/>
      <w:numPr>
        <w:numId w:val="1"/>
      </w:numPr>
      <w:pBdr>
        <w:bottom w:val="single" w:sz="18" w:space="1" w:color="44546A" w:themeColor="text2"/>
      </w:pBdr>
      <w:spacing w:before="600" w:after="240"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208D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5B9BD5" w:themeColor="accent1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208D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208D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208D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2208D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44546A" w:themeColor="text2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2208D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2137F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2137F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F129F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129F1"/>
    <w:rPr>
      <w:rFonts w:eastAsiaTheme="minorEastAsia"/>
      <w:lang w:eastAsia="fr-FR"/>
    </w:rPr>
  </w:style>
  <w:style w:type="character" w:styleId="Textedelespacerserv">
    <w:name w:val="Placeholder Text"/>
    <w:basedOn w:val="Policepardfaut"/>
    <w:uiPriority w:val="99"/>
    <w:semiHidden/>
    <w:rsid w:val="00F129F1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F129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129F1"/>
  </w:style>
  <w:style w:type="paragraph" w:styleId="Pieddepage">
    <w:name w:val="footer"/>
    <w:basedOn w:val="Normal"/>
    <w:link w:val="PieddepageCar"/>
    <w:uiPriority w:val="99"/>
    <w:unhideWhenUsed/>
    <w:rsid w:val="00F129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29F1"/>
  </w:style>
  <w:style w:type="character" w:customStyle="1" w:styleId="Titre1Car">
    <w:name w:val="Titre 1 Car"/>
    <w:basedOn w:val="Policepardfaut"/>
    <w:link w:val="Titre1"/>
    <w:uiPriority w:val="9"/>
    <w:rsid w:val="002208D9"/>
    <w:rPr>
      <w:rFonts w:asciiTheme="majorHAnsi" w:eastAsiaTheme="majorEastAsia" w:hAnsiTheme="majorHAnsi" w:cstheme="majorBidi"/>
      <w:color w:val="5B9BD5" w:themeColor="accent1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2208D9"/>
    <w:rPr>
      <w:rFonts w:asciiTheme="majorHAnsi" w:eastAsiaTheme="majorEastAsia" w:hAnsiTheme="majorHAnsi" w:cstheme="majorBidi"/>
      <w:color w:val="5B9BD5" w:themeColor="accent1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2208D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2208D9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itre5Car">
    <w:name w:val="Titre 5 Car"/>
    <w:basedOn w:val="Policepardfaut"/>
    <w:link w:val="Titre5"/>
    <w:uiPriority w:val="9"/>
    <w:rsid w:val="002208D9"/>
    <w:rPr>
      <w:rFonts w:asciiTheme="majorHAnsi" w:eastAsiaTheme="majorEastAsia" w:hAnsiTheme="majorHAnsi" w:cstheme="majorBidi"/>
      <w:color w:val="44546A" w:themeColor="text2"/>
    </w:rPr>
  </w:style>
  <w:style w:type="character" w:customStyle="1" w:styleId="Titre6Car">
    <w:name w:val="Titre 6 Car"/>
    <w:basedOn w:val="Policepardfaut"/>
    <w:link w:val="Titre6"/>
    <w:uiPriority w:val="9"/>
    <w:rsid w:val="002208D9"/>
    <w:rPr>
      <w:rFonts w:asciiTheme="majorHAnsi" w:eastAsiaTheme="majorEastAsia" w:hAnsiTheme="majorHAnsi" w:cstheme="majorBidi"/>
      <w:color w:val="44546A" w:themeColor="text2"/>
    </w:rPr>
  </w:style>
  <w:style w:type="character" w:customStyle="1" w:styleId="Titre7Car">
    <w:name w:val="Titre 7 Car"/>
    <w:basedOn w:val="Policepardfaut"/>
    <w:link w:val="Titre7"/>
    <w:uiPriority w:val="9"/>
    <w:rsid w:val="002208D9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itre8Car">
    <w:name w:val="Titre 8 Car"/>
    <w:basedOn w:val="Policepardfaut"/>
    <w:link w:val="Titre8"/>
    <w:uiPriority w:val="9"/>
    <w:rsid w:val="002137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rsid w:val="002137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A4C3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A4C3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8A4C39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A81853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A81853"/>
    <w:pPr>
      <w:spacing w:before="360" w:after="360"/>
    </w:pPr>
    <w:rPr>
      <w:b/>
      <w:bCs/>
      <w:caps/>
      <w:u w:val="single"/>
    </w:rPr>
  </w:style>
  <w:style w:type="paragraph" w:styleId="TM3">
    <w:name w:val="toc 3"/>
    <w:basedOn w:val="Titre2"/>
    <w:next w:val="Normal"/>
    <w:autoRedefine/>
    <w:uiPriority w:val="39"/>
    <w:unhideWhenUsed/>
    <w:rsid w:val="00A81853"/>
    <w:pPr>
      <w:keepNext w:val="0"/>
      <w:keepLines w:val="0"/>
      <w:numPr>
        <w:ilvl w:val="0"/>
        <w:numId w:val="0"/>
      </w:numPr>
      <w:spacing w:before="0"/>
      <w:outlineLvl w:val="9"/>
    </w:pPr>
    <w:rPr>
      <w:rFonts w:asciiTheme="minorHAnsi" w:eastAsiaTheme="minorHAnsi" w:hAnsiTheme="minorHAnsi" w:cstheme="minorBidi"/>
      <w:smallCaps/>
      <w:color w:val="000000"/>
      <w:sz w:val="22"/>
      <w:szCs w:val="22"/>
      <w14:textFill>
        <w14:solidFill>
          <w14:srgbClr w14:val="000000">
            <w14:lumMod w14:val="50000"/>
          </w14:srgbClr>
        </w14:solidFill>
      </w14:textFill>
    </w:rPr>
  </w:style>
  <w:style w:type="paragraph" w:styleId="En-ttedetabledesmatires">
    <w:name w:val="TOC Heading"/>
    <w:basedOn w:val="Titre1"/>
    <w:next w:val="Normal"/>
    <w:uiPriority w:val="39"/>
    <w:unhideWhenUsed/>
    <w:rsid w:val="00AD4CFA"/>
    <w:pPr>
      <w:numPr>
        <w:numId w:val="0"/>
      </w:numPr>
      <w:outlineLvl w:val="9"/>
    </w:pPr>
    <w:rPr>
      <w:color w:val="833C0B" w:themeColor="accent2" w:themeShade="80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AD4CFA"/>
    <w:pPr>
      <w:spacing w:after="0"/>
    </w:pPr>
    <w:rPr>
      <w:b/>
      <w:bCs/>
      <w:smallCaps/>
    </w:rPr>
  </w:style>
  <w:style w:type="paragraph" w:styleId="TM4">
    <w:name w:val="toc 4"/>
    <w:basedOn w:val="Normal"/>
    <w:next w:val="Normal"/>
    <w:autoRedefine/>
    <w:uiPriority w:val="39"/>
    <w:unhideWhenUsed/>
    <w:rsid w:val="00AD4CFA"/>
    <w:pPr>
      <w:spacing w:after="0"/>
    </w:pPr>
  </w:style>
  <w:style w:type="paragraph" w:styleId="TM5">
    <w:name w:val="toc 5"/>
    <w:basedOn w:val="Normal"/>
    <w:next w:val="Normal"/>
    <w:autoRedefine/>
    <w:uiPriority w:val="39"/>
    <w:unhideWhenUsed/>
    <w:rsid w:val="00AD4CFA"/>
    <w:pPr>
      <w:spacing w:after="0"/>
    </w:pPr>
  </w:style>
  <w:style w:type="paragraph" w:styleId="TM6">
    <w:name w:val="toc 6"/>
    <w:basedOn w:val="Normal"/>
    <w:next w:val="Normal"/>
    <w:autoRedefine/>
    <w:uiPriority w:val="39"/>
    <w:unhideWhenUsed/>
    <w:rsid w:val="00AD4CFA"/>
    <w:pPr>
      <w:spacing w:after="0"/>
    </w:pPr>
  </w:style>
  <w:style w:type="paragraph" w:styleId="TM7">
    <w:name w:val="toc 7"/>
    <w:basedOn w:val="Normal"/>
    <w:next w:val="Normal"/>
    <w:autoRedefine/>
    <w:uiPriority w:val="39"/>
    <w:unhideWhenUsed/>
    <w:rsid w:val="00AD4CFA"/>
    <w:pPr>
      <w:spacing w:after="0"/>
    </w:pPr>
  </w:style>
  <w:style w:type="paragraph" w:styleId="TM8">
    <w:name w:val="toc 8"/>
    <w:basedOn w:val="Normal"/>
    <w:next w:val="Normal"/>
    <w:autoRedefine/>
    <w:uiPriority w:val="39"/>
    <w:unhideWhenUsed/>
    <w:rsid w:val="00AD4CFA"/>
    <w:pPr>
      <w:spacing w:after="0"/>
    </w:pPr>
  </w:style>
  <w:style w:type="paragraph" w:styleId="TM9">
    <w:name w:val="toc 9"/>
    <w:basedOn w:val="Normal"/>
    <w:next w:val="Normal"/>
    <w:autoRedefine/>
    <w:uiPriority w:val="39"/>
    <w:unhideWhenUsed/>
    <w:rsid w:val="00AD4CFA"/>
    <w:pPr>
      <w:spacing w:after="0"/>
    </w:pPr>
  </w:style>
  <w:style w:type="paragraph" w:styleId="Titre">
    <w:name w:val="Title"/>
    <w:basedOn w:val="Normal"/>
    <w:next w:val="Normal"/>
    <w:link w:val="TitreCar"/>
    <w:uiPriority w:val="10"/>
    <w:rsid w:val="002209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209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477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4775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477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itation">
    <w:name w:val="Quote"/>
    <w:aliases w:val="Note"/>
    <w:basedOn w:val="Normal"/>
    <w:next w:val="Normal"/>
    <w:link w:val="CitationCar"/>
    <w:uiPriority w:val="29"/>
    <w:qFormat/>
    <w:rsid w:val="002208D9"/>
    <w:pPr>
      <w:keepLines/>
      <w:pBdr>
        <w:left w:val="single" w:sz="24" w:space="4" w:color="1F4E79" w:themeColor="accent1" w:themeShade="80"/>
      </w:pBdr>
      <w:shd w:val="clear" w:color="auto" w:fill="DEEAF6" w:themeFill="accent1" w:themeFillTint="33"/>
      <w:spacing w:before="240" w:after="240"/>
      <w:ind w:left="907" w:right="907"/>
    </w:pPr>
    <w:rPr>
      <w:i/>
      <w:iCs/>
      <w:color w:val="404040" w:themeColor="text1" w:themeTint="BF"/>
    </w:rPr>
  </w:style>
  <w:style w:type="character" w:customStyle="1" w:styleId="CitationCar">
    <w:name w:val="Citation Car"/>
    <w:aliases w:val="Note Car"/>
    <w:basedOn w:val="Policepardfaut"/>
    <w:link w:val="Citation"/>
    <w:uiPriority w:val="29"/>
    <w:rsid w:val="002208D9"/>
    <w:rPr>
      <w:i/>
      <w:iCs/>
      <w:color w:val="404040" w:themeColor="text1" w:themeTint="BF"/>
      <w:shd w:val="clear" w:color="auto" w:fill="DEEAF6" w:themeFill="accent1" w:themeFillTint="33"/>
    </w:rPr>
  </w:style>
  <w:style w:type="character" w:styleId="Emphaseintense">
    <w:name w:val="Intense Emphasis"/>
    <w:basedOn w:val="Policepardfaut"/>
    <w:uiPriority w:val="21"/>
    <w:qFormat/>
    <w:rsid w:val="002208D9"/>
    <w:rPr>
      <w:i/>
      <w:iCs/>
      <w:color w:val="5B9BD5" w:themeColor="accent1"/>
    </w:rPr>
  </w:style>
  <w:style w:type="table" w:styleId="Grilledutableau">
    <w:name w:val="Table Grid"/>
    <w:basedOn w:val="TableauNormal"/>
    <w:uiPriority w:val="39"/>
    <w:rsid w:val="00D721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basedOn w:val="Policepardfaut"/>
    <w:uiPriority w:val="22"/>
    <w:qFormat/>
    <w:rsid w:val="002208D9"/>
    <w:rPr>
      <w:b/>
      <w:bCs/>
      <w:color w:val="5B9BD5" w:themeColor="accent1"/>
    </w:rPr>
  </w:style>
  <w:style w:type="paragraph" w:styleId="Paragraphedeliste">
    <w:name w:val="List Paragraph"/>
    <w:basedOn w:val="Normal"/>
    <w:uiPriority w:val="34"/>
    <w:qFormat/>
    <w:rsid w:val="00475B32"/>
    <w:pPr>
      <w:ind w:left="720"/>
      <w:contextualSpacing/>
    </w:pPr>
  </w:style>
  <w:style w:type="table" w:styleId="TableauGrille3-Accentuation2">
    <w:name w:val="Grid Table 3 Accent 2"/>
    <w:basedOn w:val="TableauNormal"/>
    <w:uiPriority w:val="48"/>
    <w:rsid w:val="006303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eausimple3">
    <w:name w:val="Plain Table 3"/>
    <w:basedOn w:val="TableauNormal"/>
    <w:uiPriority w:val="43"/>
    <w:rsid w:val="0063037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5">
    <w:name w:val="Plain Table 5"/>
    <w:basedOn w:val="TableauNormal"/>
    <w:uiPriority w:val="45"/>
    <w:rsid w:val="0063037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630371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208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eauGrille2-Accentuation1">
    <w:name w:val="Grid Table 2 Accent 1"/>
    <w:basedOn w:val="TableauNormal"/>
    <w:uiPriority w:val="47"/>
    <w:rsid w:val="004529D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3-Accentuation5">
    <w:name w:val="Grid Table 3 Accent 5"/>
    <w:basedOn w:val="TableauNormal"/>
    <w:uiPriority w:val="48"/>
    <w:rsid w:val="006F48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1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2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iba_000\svn\quantyl\Modele\Quanty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C5E6AB95E83493C8034D67F803C19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A82AC-89CF-4C0C-97B3-09D5C8007F92}"/>
      </w:docPartPr>
      <w:docPartBody>
        <w:p w:rsidR="00AC1AEA" w:rsidRDefault="00F62D56">
          <w:pPr>
            <w:pStyle w:val="4C5E6AB95E83493C8034D67F803C1905"/>
          </w:pPr>
          <w:r w:rsidRPr="00427FEC">
            <w:rPr>
              <w:rStyle w:val="Textedelespacerserv"/>
            </w:rPr>
            <w:t>[Titre ]</w:t>
          </w:r>
        </w:p>
      </w:docPartBody>
    </w:docPart>
    <w:docPart>
      <w:docPartPr>
        <w:name w:val="5096353E1C294A90B9C7DFD92AE0004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DB2E9E-C8E7-4DC9-BFDC-EBF7B0919881}"/>
      </w:docPartPr>
      <w:docPartBody>
        <w:p w:rsidR="00AC1AEA" w:rsidRDefault="00F62D56">
          <w:pPr>
            <w:pStyle w:val="5096353E1C294A90B9C7DFD92AE0004C"/>
          </w:pPr>
          <w:r w:rsidRPr="00427FEC">
            <w:rPr>
              <w:rStyle w:val="Textedelespacerserv"/>
            </w:rPr>
            <w:t>[Titre ]</w:t>
          </w:r>
        </w:p>
      </w:docPartBody>
    </w:docPart>
    <w:docPart>
      <w:docPartPr>
        <w:name w:val="B23D06370F2647B0BF61E6F7DD84B96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82B4FE-4366-4F46-9011-EA804BB2981C}"/>
      </w:docPartPr>
      <w:docPartBody>
        <w:p w:rsidR="00AC1AEA" w:rsidRDefault="00F62D56">
          <w:pPr>
            <w:pStyle w:val="B23D06370F2647B0BF61E6F7DD84B961"/>
          </w:pPr>
          <w:r w:rsidRPr="00427FEC">
            <w:rPr>
              <w:rStyle w:val="Textedelespacerserv"/>
            </w:rPr>
            <w:t>[Société]</w:t>
          </w:r>
        </w:p>
      </w:docPartBody>
    </w:docPart>
    <w:docPart>
      <w:docPartPr>
        <w:name w:val="74197C034904468B8735A26A46D84B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FF13D94-6FEC-4362-BEE4-328003D6245C}"/>
      </w:docPartPr>
      <w:docPartBody>
        <w:p w:rsidR="00AC1AEA" w:rsidRDefault="00F62D56">
          <w:pPr>
            <w:pStyle w:val="74197C034904468B8735A26A46D84B87"/>
          </w:pPr>
          <w:r w:rsidRPr="00427FEC">
            <w:rPr>
              <w:rStyle w:val="Textedelespacerserv"/>
            </w:rPr>
            <w:t>[Adresse société]</w:t>
          </w:r>
        </w:p>
      </w:docPartBody>
    </w:docPart>
    <w:docPart>
      <w:docPartPr>
        <w:name w:val="A73C78A1314346C19CC4A902202C0C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88E848-54A3-49A7-BB3E-4015F48697C9}"/>
      </w:docPartPr>
      <w:docPartBody>
        <w:p w:rsidR="00AC1AEA" w:rsidRDefault="00F62D56">
          <w:pPr>
            <w:pStyle w:val="A73C78A1314346C19CC4A902202C0C69"/>
          </w:pPr>
          <w:r w:rsidRPr="00427FEC">
            <w:rPr>
              <w:rStyle w:val="Textedelespacerserv"/>
            </w:rPr>
            <w:t>[Société]</w:t>
          </w:r>
        </w:p>
      </w:docPartBody>
    </w:docPart>
    <w:docPart>
      <w:docPartPr>
        <w:name w:val="FBA6D928F50F4E76B5EF3149AF6F72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A845B8-E7EC-4925-A422-CF8AC131FDEB}"/>
      </w:docPartPr>
      <w:docPartBody>
        <w:p w:rsidR="00AC1AEA" w:rsidRDefault="00F62D56">
          <w:pPr>
            <w:pStyle w:val="FBA6D928F50F4E76B5EF3149AF6F7295"/>
          </w:pPr>
          <w:r w:rsidRPr="00427FEC">
            <w:rPr>
              <w:rStyle w:val="Textedelespacerserv"/>
            </w:rPr>
            <w:t>[Adresse société]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D56"/>
    <w:rsid w:val="00247555"/>
    <w:rsid w:val="00281984"/>
    <w:rsid w:val="007F3EB6"/>
    <w:rsid w:val="00AC1AEA"/>
    <w:rsid w:val="00D7528B"/>
    <w:rsid w:val="00F6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4C5E6AB95E83493C8034D67F803C1905">
    <w:name w:val="4C5E6AB95E83493C8034D67F803C1905"/>
  </w:style>
  <w:style w:type="paragraph" w:customStyle="1" w:styleId="5096353E1C294A90B9C7DFD92AE0004C">
    <w:name w:val="5096353E1C294A90B9C7DFD92AE0004C"/>
  </w:style>
  <w:style w:type="paragraph" w:customStyle="1" w:styleId="B23D06370F2647B0BF61E6F7DD84B961">
    <w:name w:val="B23D06370F2647B0BF61E6F7DD84B961"/>
  </w:style>
  <w:style w:type="paragraph" w:customStyle="1" w:styleId="74197C034904468B8735A26A46D84B87">
    <w:name w:val="74197C034904468B8735A26A46D84B87"/>
  </w:style>
  <w:style w:type="paragraph" w:customStyle="1" w:styleId="A73C78A1314346C19CC4A902202C0C69">
    <w:name w:val="A73C78A1314346C19CC4A902202C0C69"/>
  </w:style>
  <w:style w:type="paragraph" w:customStyle="1" w:styleId="FBA6D928F50F4E76B5EF3149AF6F7295">
    <w:name w:val="FBA6D928F50F4E76B5EF3149AF6F72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2014-04-08T00:00:00</PublishDate>
  <Abstract>Ce document donne la liste des biomes et des éléments de flore de Luchronia.</Abstract>
  <CompanyAddress>8 Avenue du Maquis, 26100 Romans sur Isère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7DC4A1-F245-412B-8898-FCDC29A40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Quantyl.dotx</Template>
  <TotalTime>212</TotalTime>
  <Pages>13</Pages>
  <Words>860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Biomes</vt:lpstr>
    </vt:vector>
  </TitlesOfParts>
  <Company>Quantyl SARL</Company>
  <LinksUpToDate>false</LinksUpToDate>
  <CharactersWithSpaces>5583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Biomes</dc:title>
  <dc:subject>Définition de la flore sur la Lune</dc:subject>
  <dc:creator>Thibaut Henin</dc:creator>
  <cp:keywords/>
  <dc:description/>
  <cp:lastModifiedBy>Thibaut Henin</cp:lastModifiedBy>
  <cp:revision>3</cp:revision>
  <cp:lastPrinted>2014-04-08T13:47:00Z</cp:lastPrinted>
  <dcterms:created xsi:type="dcterms:W3CDTF">2014-04-08T14:26:00Z</dcterms:created>
  <dcterms:modified xsi:type="dcterms:W3CDTF">2014-06-17T16:17:00Z</dcterms:modified>
  <cp:category>Luchronia - Conception</cp:category>
</cp:coreProperties>
</file>